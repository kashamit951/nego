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7777777" w:rsidR="004238F2" w:rsidRDefault="004238F2" w:rsidP="004238F2">
      <w:pPr>
        <w:widowControl/>
        <w:tabs>
          <w:tab w:val="left" w:pos="-1440"/>
        </w:tabs>
        <w:spacing w:line="360" w:lineRule="auto"/>
        <w:jc w:val="center"/>
        <w:rPr>
          <w:b/>
          <w:sz w:val="22"/>
          <w:szCs w:val="22"/>
        </w:rPr>
      </w:pPr>
      <w:bookmarkStart w:id="0" w:name="_GoBack"/>
      <w:bookmarkEnd w:id="0"/>
      <w:r w:rsidRPr="00012BFB">
        <w:rPr>
          <w:b/>
          <w:sz w:val="22"/>
          <w:szCs w:val="22"/>
        </w:rPr>
        <w:t>GENERAL TERMS AGREEMENT</w:t>
      </w:r>
    </w:p>
    <w:tbl>
      <w:tblPr>
        <w:tblW w:w="4380" w:type="dxa"/>
        <w:tblInd w:w="2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EE428F">
        <w:tc>
          <w:tcPr>
            <w:tcW w:w="1320" w:type="dxa"/>
            <w:tcBorders>
              <w:top w:val="nil"/>
              <w:left w:val="nil"/>
              <w:bottom w:val="nil"/>
            </w:tcBorders>
            <w:vAlign w:val="center"/>
          </w:tcPr>
          <w:p w14:paraId="2DD5C2D0" w14:textId="42DA4CCD" w:rsidR="004238F2" w:rsidRPr="00AB38D0" w:rsidRDefault="003F45BC" w:rsidP="009741B7">
            <w:pPr>
              <w:widowControl/>
              <w:tabs>
                <w:tab w:val="left" w:pos="-1440"/>
              </w:tabs>
              <w:spacing w:line="360" w:lineRule="auto"/>
              <w:jc w:val="center"/>
              <w:rPr>
                <w:b/>
                <w:szCs w:val="22"/>
              </w:rPr>
            </w:pPr>
            <w:r>
              <w:rPr>
                <w:sz w:val="22"/>
                <w:szCs w:val="22"/>
              </w:rPr>
              <w:t>GTA</w:t>
            </w:r>
            <w:r w:rsidR="004238F2" w:rsidRPr="00AB38D0">
              <w:rPr>
                <w:sz w:val="22"/>
                <w:szCs w:val="22"/>
              </w:rPr>
              <w:t>#</w:t>
            </w:r>
          </w:p>
        </w:tc>
        <w:tc>
          <w:tcPr>
            <w:tcW w:w="3060" w:type="dxa"/>
            <w:vAlign w:val="center"/>
          </w:tcPr>
          <w:p w14:paraId="7C9F610D" w14:textId="2DA96D77" w:rsidR="004238F2" w:rsidRPr="003F45BC" w:rsidRDefault="003F45BC" w:rsidP="003F45BC">
            <w:pPr>
              <w:widowControl/>
              <w:jc w:val="center"/>
              <w:rPr>
                <w:rFonts w:ascii="Calibri" w:hAnsi="Calibri"/>
                <w:color w:val="000000"/>
                <w:sz w:val="22"/>
                <w:szCs w:val="22"/>
              </w:rPr>
            </w:pPr>
            <w:r>
              <w:rPr>
                <w:rFonts w:ascii="Calibri" w:hAnsi="Calibri"/>
                <w:color w:val="000000"/>
                <w:sz w:val="22"/>
                <w:szCs w:val="22"/>
              </w:rPr>
              <w:t>XYZ Inc.III_XYZ Inc._GTA_198_2020_05_28</w:t>
            </w:r>
          </w:p>
        </w:tc>
      </w:tr>
    </w:tbl>
    <w:p w14:paraId="0B921A1B" w14:textId="77777777" w:rsidR="004238F2" w:rsidRDefault="004238F2" w:rsidP="004238F2">
      <w:pPr>
        <w:widowControl/>
        <w:tabs>
          <w:tab w:val="left" w:pos="-1440"/>
        </w:tabs>
        <w:rPr>
          <w:sz w:val="22"/>
          <w:szCs w:val="22"/>
        </w:rPr>
      </w:pPr>
    </w:p>
    <w:p w14:paraId="7F002E5C" w14:textId="77777777" w:rsidR="004238F2" w:rsidRPr="00012BFB" w:rsidRDefault="004238F2" w:rsidP="004238F2">
      <w:pPr>
        <w:widowControl/>
        <w:tabs>
          <w:tab w:val="left" w:pos="-1440"/>
        </w:tabs>
        <w:rPr>
          <w:sz w:val="22"/>
          <w:szCs w:val="22"/>
        </w:rPr>
      </w:pPr>
    </w:p>
    <w:p w14:paraId="44FF743C" w14:textId="77777777" w:rsidR="004238F2" w:rsidRDefault="004238F2" w:rsidP="004238F2">
      <w:pPr>
        <w:widowControl/>
        <w:tabs>
          <w:tab w:val="left" w:pos="-1440"/>
        </w:tabs>
        <w:jc w:val="both"/>
        <w:rPr>
          <w:sz w:val="22"/>
          <w:szCs w:val="22"/>
        </w:rPr>
      </w:pPr>
      <w:r w:rsidRPr="00012BFB">
        <w:rPr>
          <w:sz w:val="22"/>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 w:val="22"/>
          <w:szCs w:val="22"/>
        </w:rPr>
      </w:r>
      <w:r w:rsidRPr="00012BFB">
        <w:rPr>
          <w:sz w:val="22"/>
          <w:szCs w:val="22"/>
        </w:rPr>
      </w:r>
      <w:proofErr w:type="gramStart"/>
      <w:r w:rsidR="001E4334">
        <w:rPr>
          <w:sz w:val="22"/>
          <w:szCs w:val="22"/>
        </w:rPr>
      </w:r>
      <w:r w:rsidRPr="00370349">
        <w:rPr>
          <w:sz w:val="22"/>
          <w:szCs w:val="22"/>
        </w:rPr>
      </w:r>
      <w:r>
        <w:rPr>
          <w:sz w:val="22"/>
          <w:szCs w:val="22"/>
        </w:rPr>
      </w:r>
      <w:proofErr w:type="gramEnd"/>
      <w:r>
        <w:rPr>
          <w:sz w:val="22"/>
          <w:szCs w:val="22"/>
        </w:rPr>
      </w:r>
      <w:r w:rsidRPr="00370349">
        <w:rPr>
          <w:sz w:val="22"/>
          <w:szCs w:val="22"/>
        </w:rPr>
      </w:r>
      <w:r>
        <w:rPr>
          <w:sz w:val="22"/>
          <w:szCs w:val="22"/>
        </w:rPr>
      </w:r>
      <w:r w:rsidRPr="00370349">
        <w:rPr>
          <w:sz w:val="22"/>
          <w:szCs w:val="22"/>
        </w:rPr>
      </w:r>
      <w:r>
        <w:rPr>
          <w:sz w:val="22"/>
          <w:szCs w:val="22"/>
        </w:rPr>
      </w:r>
      <w:r w:rsidRPr="00370349">
        <w:rPr>
          <w:sz w:val="22"/>
          <w:szCs w:val="22"/>
        </w:rPr>
      </w:r>
      <w:r>
        <w:rPr>
          <w:sz w:val="22"/>
          <w:szCs w:val="22"/>
        </w:rPr>
      </w:r>
      <w:r w:rsidR="00435539">
        <w:rPr>
          <w:sz w:val="22"/>
          <w:szCs w:val="22"/>
        </w:rPr>
      </w:r>
      <w:r>
        <w:rPr>
          <w:sz w:val="22"/>
          <w:szCs w:val="22"/>
        </w:rPr>
      </w:r>
      <w:r w:rsidRPr="00012BFB">
        <w:rPr>
          <w:sz w:val="22"/>
          <w:szCs w:val="22"/>
        </w:rPr>
      </w:r>
      <w:r>
        <w:rPr>
          <w:sz w:val="22"/>
          <w:szCs w:val="22"/>
        </w:rPr>
      </w:r>
      <w:r w:rsidR="001C234B">
        <w:rPr>
          <w:sz w:val="22"/>
          <w:szCs w:val="22"/>
        </w:rPr>
      </w:r>
      <w:r w:rsidRPr="00012BFB">
        <w:rPr>
          <w:sz w:val="22"/>
          <w:szCs w:val="22"/>
        </w:rPr>
      </w:r>
      <w:r>
        <w:rPr>
          <w:sz w:val="22"/>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22701E">
        <w:trPr>
          <w:trHeight w:val="729"/>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77777777" w:rsidR="004238F2" w:rsidRPr="00770B73" w:rsidRDefault="004238F2" w:rsidP="009741B7">
            <w:pPr>
              <w:spacing w:line="360" w:lineRule="auto"/>
              <w:jc w:val="center"/>
              <w:rPr>
                <w:sz w:val="28"/>
                <w:szCs w:val="28"/>
              </w:rPr>
            </w:pPr>
            <w:r>
              <w:rPr>
                <w:sz w:val="28"/>
                <w:szCs w:val="28"/>
              </w:rPr>
              <w:t/>
            </w:r>
          </w:p>
        </w:tc>
      </w:tr>
      <w:tr w:rsidR="00511AE0" w14:paraId="70C0C227" w14:textId="77777777" w:rsidTr="009741B7">
        <w:trPr>
          <w:jc w:val="center"/>
        </w:trPr>
        <w:tc>
          <w:tcPr>
            <w:tcW w:w="3708" w:type="dxa"/>
            <w:tcBorders>
              <w:top w:val="nil"/>
              <w:left w:val="nil"/>
              <w:bottom w:val="nil"/>
              <w:right w:val="nil"/>
            </w:tcBorders>
          </w:tcPr>
          <w:p w14:paraId="4847D0CC" w14:textId="77777777" w:rsidR="00511AE0" w:rsidRPr="00770B73" w:rsidRDefault="00511AE0" w:rsidP="009741B7">
            <w:pPr>
              <w:rPr>
                <w:sz w:val="23"/>
                <w:szCs w:val="23"/>
              </w:rPr>
            </w:pPr>
          </w:p>
        </w:tc>
        <w:tc>
          <w:tcPr>
            <w:tcW w:w="2520" w:type="dxa"/>
            <w:gridSpan w:val="2"/>
            <w:tcBorders>
              <w:top w:val="nil"/>
              <w:left w:val="nil"/>
              <w:bottom w:val="nil"/>
              <w:right w:val="nil"/>
            </w:tcBorders>
          </w:tcPr>
          <w:p w14:paraId="06220279" w14:textId="77777777" w:rsidR="00511AE0" w:rsidRPr="00770B73" w:rsidRDefault="00511AE0" w:rsidP="009741B7">
            <w:pPr>
              <w:spacing w:line="360" w:lineRule="auto"/>
              <w:jc w:val="center"/>
              <w:rPr>
                <w:i/>
                <w:sz w:val="23"/>
                <w:szCs w:val="23"/>
              </w:rPr>
            </w:pPr>
            <w:r>
              <w:rPr>
                <w:i/>
                <w:sz w:val="23"/>
                <w:szCs w:val="23"/>
              </w:rPr>
              <w:t xml:space="preserve"/>
            </w:r>
          </w:p>
        </w:tc>
        <w:tc>
          <w:tcPr>
            <w:tcW w:w="3600" w:type="dxa"/>
            <w:tcBorders>
              <w:top w:val="nil"/>
              <w:left w:val="nil"/>
              <w:right w:val="nil"/>
            </w:tcBorders>
          </w:tcPr>
          <w:p w14:paraId="61C57FB2" w14:textId="4DD7A352" w:rsidR="00511AE0" w:rsidRPr="003F45BC" w:rsidRDefault="003F45BC" w:rsidP="00806FE4">
            <w:pPr>
              <w:rPr>
                <w:szCs w:val="22"/>
              </w:rPr>
            </w:pPr>
            <w:r>
              <w:t/>
            </w:r>
          </w:p>
        </w:tc>
      </w:tr>
      <w:tr w:rsidR="005E1D7F" w14:paraId="37186299" w14:textId="77777777" w:rsidTr="009741B7">
        <w:trPr>
          <w:jc w:val="center"/>
        </w:trPr>
        <w:tc>
          <w:tcPr>
            <w:tcW w:w="3708" w:type="dxa"/>
            <w:tcBorders>
              <w:top w:val="nil"/>
              <w:left w:val="nil"/>
              <w:bottom w:val="nil"/>
              <w:right w:val="nil"/>
            </w:tcBorders>
          </w:tcPr>
          <w:p w14:paraId="2DE540FD" w14:textId="4E284304" w:rsidR="005E1D7F" w:rsidRDefault="005E1D7F" w:rsidP="009741B7">
            <w:pPr>
              <w:rPr>
                <w:sz w:val="23"/>
                <w:szCs w:val="23"/>
              </w:rPr>
            </w:pPr>
            <w:r>
              <w:rPr>
                <w:sz w:val="23"/>
                <w:szCs w:val="23"/>
              </w:rPr>
              <w:t xml:space="preserve"/>
            </w:r>
            <w:r w:rsidRPr="00AF71B6">
              <w:rPr>
                <w:sz w:val="23"/>
                <w:szCs w:val="23"/>
                <w:vertAlign w:val="superscript"/>
              </w:rPr>
            </w:r>
            <w:r>
              <w:rPr>
                <w:sz w:val="23"/>
                <w:szCs w:val="23"/>
              </w:rPr>
            </w:r>
            <w:r w:rsidR="00F86466">
              <w:rPr>
                <w:sz w:val="23"/>
                <w:szCs w:val="23"/>
              </w:rPr>
            </w:r>
          </w:p>
          <w:p w14:paraId="4EFAF643" w14:textId="77777777" w:rsidR="005E1D7F" w:rsidRDefault="005E1D7F" w:rsidP="009741B7">
            <w:pPr>
              <w:rPr>
                <w:sz w:val="23"/>
                <w:szCs w:val="23"/>
              </w:rPr>
            </w:pPr>
            <w:r>
              <w:rPr>
                <w:sz w:val="23"/>
                <w:szCs w:val="23"/>
              </w:rPr>
              <w:t xml:space="preserve"/>
            </w:r>
          </w:p>
          <w:p w14:paraId="2D6CCA4E" w14:textId="0E2E6938" w:rsidR="005E1D7F" w:rsidRPr="00770B73" w:rsidRDefault="005E1D7F" w:rsidP="009741B7">
            <w:pPr>
              <w:rPr>
                <w:sz w:val="23"/>
                <w:szCs w:val="23"/>
              </w:rPr>
            </w:pPr>
            <w:r>
              <w:rPr>
                <w:sz w:val="23"/>
                <w:szCs w:val="23"/>
              </w:rPr>
              <w:t/>
            </w:r>
          </w:p>
        </w:tc>
        <w:tc>
          <w:tcPr>
            <w:tcW w:w="2520" w:type="dxa"/>
            <w:gridSpan w:val="2"/>
            <w:tcBorders>
              <w:top w:val="nil"/>
              <w:left w:val="nil"/>
              <w:bottom w:val="nil"/>
              <w:right w:val="nil"/>
            </w:tcBorders>
          </w:tcPr>
          <w:p w14:paraId="4199E9DA" w14:textId="77777777" w:rsidR="005E1D7F" w:rsidRDefault="005E1D7F" w:rsidP="009741B7">
            <w:pPr>
              <w:spacing w:line="360" w:lineRule="auto"/>
              <w:jc w:val="center"/>
              <w:rPr>
                <w:i/>
                <w:sz w:val="23"/>
                <w:szCs w:val="23"/>
              </w:rPr>
            </w:pPr>
            <w:r>
              <w:rPr>
                <w:i/>
                <w:sz w:val="23"/>
                <w:szCs w:val="23"/>
              </w:rPr>
              <w:t/>
            </w:r>
          </w:p>
        </w:tc>
        <w:tc>
          <w:tcPr>
            <w:tcW w:w="3600" w:type="dxa"/>
            <w:tcBorders>
              <w:top w:val="nil"/>
              <w:left w:val="nil"/>
              <w:right w:val="nil"/>
            </w:tcBorders>
          </w:tcPr>
          <w:p w14:paraId="668E00AA" w14:textId="77777777" w:rsidR="003F45BC" w:rsidRPr="003F45BC" w:rsidRDefault="003F45BC" w:rsidP="003F45BC">
            <w:pPr>
              <w:rPr>
                <w:sz w:val="23"/>
                <w:szCs w:val="23"/>
              </w:rPr>
            </w:pPr>
            <w:r w:rsidRPr="003F45BC">
              <w:rPr>
                <w:sz w:val="23"/>
                <w:szCs w:val="23"/>
              </w:rPr>
              <w:t xml:space="preserve"/>
            </w:r>
          </w:p>
          <w:p w14:paraId="48AD3007" w14:textId="70BC66C7" w:rsidR="005E1D7F" w:rsidRPr="003F45BC" w:rsidRDefault="003F45BC" w:rsidP="003F45BC">
            <w:pPr>
              <w:rPr>
                <w:szCs w:val="22"/>
              </w:rPr>
            </w:pPr>
            <w:r w:rsidRPr="003F45BC">
              <w:rPr>
                <w:sz w:val="23"/>
                <w:szCs w:val="23"/>
              </w:rPr>
              <w:t xml:space="preserve"/>
            </w:r>
          </w:p>
        </w:tc>
      </w:tr>
      <w:tr w:rsidR="005E1D7F" w14:paraId="4B9D63DA" w14:textId="77777777" w:rsidTr="009741B7">
        <w:trPr>
          <w:jc w:val="center"/>
        </w:trPr>
        <w:tc>
          <w:tcPr>
            <w:tcW w:w="3708" w:type="dxa"/>
            <w:tcBorders>
              <w:top w:val="nil"/>
              <w:left w:val="nil"/>
              <w:right w:val="nil"/>
            </w:tcBorders>
          </w:tcPr>
          <w:p w14:paraId="3D8B4A32" w14:textId="77777777" w:rsidR="005E1D7F" w:rsidRPr="00770B73" w:rsidRDefault="005E1D7F" w:rsidP="009741B7">
            <w:pPr>
              <w:rPr>
                <w:sz w:val="23"/>
                <w:szCs w:val="23"/>
              </w:rPr>
            </w:pPr>
          </w:p>
        </w:tc>
        <w:tc>
          <w:tcPr>
            <w:tcW w:w="2520" w:type="dxa"/>
            <w:gridSpan w:val="2"/>
            <w:tcBorders>
              <w:top w:val="nil"/>
              <w:left w:val="nil"/>
              <w:bottom w:val="nil"/>
              <w:right w:val="nil"/>
            </w:tcBorders>
          </w:tcPr>
          <w:p w14:paraId="23AA2600" w14:textId="77777777" w:rsidR="005E1D7F" w:rsidRPr="00770B73" w:rsidRDefault="005E1D7F" w:rsidP="009741B7">
            <w:pPr>
              <w:spacing w:line="360" w:lineRule="auto"/>
              <w:jc w:val="center"/>
              <w:rPr>
                <w:i/>
                <w:sz w:val="23"/>
                <w:szCs w:val="23"/>
              </w:rPr>
            </w:pPr>
            <w:r w:rsidRPr="00770B73">
              <w:rPr>
                <w:i/>
                <w:sz w:val="23"/>
                <w:szCs w:val="23"/>
              </w:rPr>
              <w:t/>
            </w:r>
          </w:p>
        </w:tc>
        <w:tc>
          <w:tcPr>
            <w:tcW w:w="3600" w:type="dxa"/>
            <w:tcBorders>
              <w:top w:val="nil"/>
              <w:left w:val="nil"/>
              <w:right w:val="nil"/>
            </w:tcBorders>
          </w:tcPr>
          <w:p w14:paraId="51808C90" w14:textId="77777777" w:rsidR="005E1D7F" w:rsidRPr="00770B73" w:rsidRDefault="005E1D7F" w:rsidP="00511AE0">
            <w:pPr>
              <w:spacing w:line="360" w:lineRule="auto"/>
              <w:rPr>
                <w:sz w:val="23"/>
                <w:szCs w:val="23"/>
              </w:rPr>
            </w:pPr>
          </w:p>
        </w:tc>
      </w:tr>
      <w:tr w:rsidR="005E1D7F" w14:paraId="0674191B" w14:textId="77777777" w:rsidTr="009741B7">
        <w:trPr>
          <w:jc w:val="center"/>
        </w:trPr>
        <w:tc>
          <w:tcPr>
            <w:tcW w:w="3708" w:type="dxa"/>
            <w:tcBorders>
              <w:left w:val="nil"/>
              <w:right w:val="nil"/>
            </w:tcBorders>
          </w:tcPr>
          <w:p w14:paraId="700C7F7A" w14:textId="77777777" w:rsidR="005E1D7F" w:rsidRPr="00770B73" w:rsidRDefault="005E1D7F" w:rsidP="009741B7">
            <w:pPr>
              <w:spacing w:line="360" w:lineRule="auto"/>
              <w:rPr>
                <w:sz w:val="23"/>
                <w:szCs w:val="23"/>
              </w:rPr>
            </w:pPr>
            <w:r>
              <w:rPr>
                <w:sz w:val="23"/>
                <w:szCs w:val="23"/>
              </w:rPr>
              <w:t/>
            </w:r>
          </w:p>
        </w:tc>
        <w:tc>
          <w:tcPr>
            <w:tcW w:w="2520" w:type="dxa"/>
            <w:gridSpan w:val="2"/>
            <w:tcBorders>
              <w:top w:val="nil"/>
              <w:left w:val="nil"/>
              <w:bottom w:val="nil"/>
              <w:right w:val="nil"/>
            </w:tcBorders>
          </w:tcPr>
          <w:p w14:paraId="2A8370FE" w14:textId="77777777" w:rsidR="005E1D7F" w:rsidRPr="00770B73" w:rsidRDefault="005E1D7F" w:rsidP="009741B7">
            <w:pPr>
              <w:spacing w:line="360" w:lineRule="auto"/>
              <w:jc w:val="center"/>
              <w:rPr>
                <w:i/>
                <w:sz w:val="23"/>
                <w:szCs w:val="23"/>
              </w:rPr>
            </w:pPr>
            <w:r w:rsidRPr="00770B73">
              <w:rPr>
                <w:i/>
                <w:sz w:val="23"/>
                <w:szCs w:val="23"/>
              </w:rPr>
              <w:t/>
            </w:r>
          </w:p>
        </w:tc>
        <w:tc>
          <w:tcPr>
            <w:tcW w:w="3600" w:type="dxa"/>
            <w:tcBorders>
              <w:left w:val="nil"/>
              <w:right w:val="nil"/>
            </w:tcBorders>
          </w:tcPr>
          <w:p w14:paraId="0F929BEA" w14:textId="77777777" w:rsidR="005E1D7F" w:rsidRPr="00770B73" w:rsidRDefault="005E1D7F" w:rsidP="009741B7">
            <w:pPr>
              <w:spacing w:line="360" w:lineRule="auto"/>
              <w:rPr>
                <w:sz w:val="23"/>
                <w:szCs w:val="23"/>
              </w:rPr>
            </w:pPr>
          </w:p>
        </w:tc>
      </w:tr>
      <w:tr w:rsidR="005E1D7F" w14:paraId="578E339B" w14:textId="77777777" w:rsidTr="009741B7">
        <w:trPr>
          <w:jc w:val="center"/>
        </w:trPr>
        <w:tc>
          <w:tcPr>
            <w:tcW w:w="3708" w:type="dxa"/>
            <w:tcBorders>
              <w:left w:val="nil"/>
              <w:right w:val="nil"/>
            </w:tcBorders>
          </w:tcPr>
          <w:p w14:paraId="2EF3E405" w14:textId="77777777" w:rsidR="005E1D7F" w:rsidRPr="00770B73" w:rsidRDefault="005E1D7F" w:rsidP="009741B7">
            <w:pPr>
              <w:spacing w:line="360" w:lineRule="auto"/>
              <w:rPr>
                <w:sz w:val="23"/>
                <w:szCs w:val="23"/>
              </w:rPr>
            </w:pPr>
            <w:r>
              <w:rPr>
                <w:sz w:val="23"/>
                <w:szCs w:val="23"/>
              </w:rPr>
              <w:t/>
            </w:r>
          </w:p>
        </w:tc>
        <w:tc>
          <w:tcPr>
            <w:tcW w:w="2520" w:type="dxa"/>
            <w:gridSpan w:val="2"/>
            <w:tcBorders>
              <w:top w:val="nil"/>
              <w:left w:val="nil"/>
              <w:bottom w:val="nil"/>
              <w:right w:val="nil"/>
            </w:tcBorders>
          </w:tcPr>
          <w:p w14:paraId="5D7F6B08" w14:textId="77777777" w:rsidR="005E1D7F" w:rsidRPr="00770B73" w:rsidRDefault="005E1D7F" w:rsidP="009741B7">
            <w:pPr>
              <w:spacing w:line="360" w:lineRule="auto"/>
              <w:jc w:val="center"/>
              <w:rPr>
                <w:i/>
                <w:sz w:val="23"/>
                <w:szCs w:val="23"/>
              </w:rPr>
            </w:pPr>
            <w:r w:rsidRPr="00770B73">
              <w:rPr>
                <w:i/>
                <w:sz w:val="23"/>
                <w:szCs w:val="23"/>
              </w:rPr>
              <w:t/>
            </w:r>
            <w:r>
              <w:rPr>
                <w:i/>
                <w:sz w:val="23"/>
                <w:szCs w:val="23"/>
              </w:rPr>
              <w:t/>
            </w:r>
          </w:p>
        </w:tc>
        <w:tc>
          <w:tcPr>
            <w:tcW w:w="3600" w:type="dxa"/>
            <w:tcBorders>
              <w:left w:val="nil"/>
              <w:right w:val="nil"/>
            </w:tcBorders>
          </w:tcPr>
          <w:p w14:paraId="7C39FC3A" w14:textId="77777777" w:rsidR="005E1D7F" w:rsidRPr="00770B73" w:rsidRDefault="005E1D7F" w:rsidP="009741B7">
            <w:pPr>
              <w:spacing w:line="360" w:lineRule="auto"/>
              <w:rPr>
                <w:sz w:val="23"/>
                <w:szCs w:val="23"/>
              </w:rPr>
            </w:pPr>
          </w:p>
        </w:tc>
      </w:tr>
      <w:tr w:rsidR="005E1D7F" w14:paraId="616798A6" w14:textId="77777777" w:rsidTr="009741B7">
        <w:trPr>
          <w:jc w:val="center"/>
        </w:trPr>
        <w:tc>
          <w:tcPr>
            <w:tcW w:w="3708" w:type="dxa"/>
            <w:tcBorders>
              <w:left w:val="nil"/>
              <w:right w:val="nil"/>
            </w:tcBorders>
          </w:tcPr>
          <w:p w14:paraId="055EA8F0" w14:textId="77777777" w:rsidR="005E1D7F" w:rsidRPr="00770B73" w:rsidRDefault="005E1D7F" w:rsidP="009741B7">
            <w:pPr>
              <w:spacing w:line="360" w:lineRule="auto"/>
              <w:rPr>
                <w:sz w:val="23"/>
                <w:szCs w:val="23"/>
              </w:rPr>
            </w:pPr>
          </w:p>
        </w:tc>
        <w:tc>
          <w:tcPr>
            <w:tcW w:w="2520" w:type="dxa"/>
            <w:gridSpan w:val="2"/>
            <w:tcBorders>
              <w:top w:val="nil"/>
              <w:left w:val="nil"/>
              <w:bottom w:val="nil"/>
              <w:right w:val="nil"/>
            </w:tcBorders>
          </w:tcPr>
          <w:p w14:paraId="1B83BAAF" w14:textId="77777777" w:rsidR="005E1D7F" w:rsidRPr="00770B73" w:rsidRDefault="005E1D7F" w:rsidP="009741B7">
            <w:pPr>
              <w:spacing w:line="360" w:lineRule="auto"/>
              <w:jc w:val="center"/>
              <w:rPr>
                <w:i/>
                <w:sz w:val="23"/>
                <w:szCs w:val="23"/>
              </w:rPr>
            </w:pPr>
            <w:r w:rsidRPr="00770B73">
              <w:rPr>
                <w:i/>
                <w:sz w:val="23"/>
                <w:szCs w:val="23"/>
              </w:rPr>
              <w:t/>
            </w:r>
          </w:p>
        </w:tc>
        <w:tc>
          <w:tcPr>
            <w:tcW w:w="3600" w:type="dxa"/>
            <w:tcBorders>
              <w:left w:val="nil"/>
              <w:right w:val="nil"/>
            </w:tcBorders>
          </w:tcPr>
          <w:p w14:paraId="279D8798" w14:textId="77777777" w:rsidR="005E1D7F" w:rsidRPr="00770B73" w:rsidRDefault="005E1D7F" w:rsidP="009741B7">
            <w:pPr>
              <w:spacing w:line="360" w:lineRule="auto"/>
              <w:rPr>
                <w:sz w:val="23"/>
                <w:szCs w:val="23"/>
              </w:rPr>
            </w:pPr>
          </w:p>
        </w:tc>
      </w:tr>
      <w:tr w:rsidR="005E1D7F" w14:paraId="2E7071FF" w14:textId="77777777" w:rsidTr="009741B7">
        <w:trPr>
          <w:trHeight w:val="746"/>
          <w:jc w:val="center"/>
        </w:trPr>
        <w:tc>
          <w:tcPr>
            <w:tcW w:w="3708" w:type="dxa"/>
            <w:tcBorders>
              <w:left w:val="nil"/>
              <w:right w:val="nil"/>
            </w:tcBorders>
          </w:tcPr>
          <w:p w14:paraId="5E580E9D" w14:textId="77777777" w:rsidR="005E1D7F" w:rsidRDefault="005E1D7F" w:rsidP="009741B7">
            <w:pPr>
              <w:spacing w:line="360" w:lineRule="auto"/>
              <w:rPr>
                <w:sz w:val="23"/>
                <w:szCs w:val="23"/>
              </w:rPr>
            </w:pPr>
            <w:r>
              <w:rPr>
                <w:sz w:val="23"/>
                <w:szCs w:val="23"/>
              </w:rPr>
              <w:t xml:space="preserve"/>
            </w:r>
          </w:p>
          <w:p w14:paraId="733595F7" w14:textId="77777777" w:rsidR="005E1D7F" w:rsidRPr="00770B73" w:rsidRDefault="005E1D7F" w:rsidP="009741B7">
            <w:pPr>
              <w:spacing w:line="360" w:lineRule="auto"/>
              <w:rPr>
                <w:sz w:val="23"/>
                <w:szCs w:val="23"/>
              </w:rPr>
            </w:pPr>
            <w:r>
              <w:rPr>
                <w:sz w:val="23"/>
                <w:szCs w:val="23"/>
              </w:rPr>
              <w:t xml:space="preserve"/>
            </w:r>
          </w:p>
        </w:tc>
        <w:tc>
          <w:tcPr>
            <w:tcW w:w="2520" w:type="dxa"/>
            <w:gridSpan w:val="2"/>
            <w:tcBorders>
              <w:top w:val="nil"/>
              <w:left w:val="nil"/>
              <w:bottom w:val="nil"/>
              <w:right w:val="nil"/>
            </w:tcBorders>
          </w:tcPr>
          <w:p w14:paraId="69C72B60" w14:textId="77777777" w:rsidR="005E1D7F" w:rsidRPr="00770B73" w:rsidRDefault="005E1D7F" w:rsidP="009741B7">
            <w:pPr>
              <w:spacing w:line="360" w:lineRule="auto"/>
              <w:jc w:val="center"/>
              <w:rPr>
                <w:i/>
                <w:sz w:val="23"/>
                <w:szCs w:val="23"/>
              </w:rPr>
            </w:pPr>
            <w:r>
              <w:t/>
            </w:r>
          </w:p>
        </w:tc>
        <w:tc>
          <w:tcPr>
            <w:tcW w:w="3600" w:type="dxa"/>
            <w:tcBorders>
              <w:left w:val="nil"/>
              <w:bottom w:val="nil"/>
              <w:right w:val="nil"/>
            </w:tcBorders>
          </w:tcPr>
          <w:p w14:paraId="18D7EB74" w14:textId="77777777" w:rsidR="005E1D7F" w:rsidRPr="00770B73" w:rsidRDefault="005E1D7F" w:rsidP="009741B7">
            <w:pPr>
              <w:spacing w:line="360" w:lineRule="auto"/>
              <w:rPr>
                <w:sz w:val="23"/>
                <w:szCs w:val="23"/>
              </w:rPr>
            </w:pPr>
          </w:p>
        </w:tc>
      </w:tr>
      <w:tr w:rsidR="005E1D7F" w14:paraId="13D1A3C7" w14:textId="77777777" w:rsidTr="009741B7">
        <w:trPr>
          <w:trHeight w:val="368"/>
          <w:jc w:val="center"/>
        </w:trPr>
        <w:tc>
          <w:tcPr>
            <w:tcW w:w="3708" w:type="dxa"/>
            <w:tcBorders>
              <w:left w:val="nil"/>
              <w:right w:val="nil"/>
            </w:tcBorders>
          </w:tcPr>
          <w:p w14:paraId="2AD20799" w14:textId="77777777" w:rsidR="005E1D7F" w:rsidRPr="00770B73" w:rsidRDefault="005E1D7F" w:rsidP="009741B7">
            <w:pPr>
              <w:spacing w:line="360" w:lineRule="auto"/>
              <w:rPr>
                <w:sz w:val="23"/>
                <w:szCs w:val="23"/>
              </w:rPr>
            </w:pPr>
          </w:p>
        </w:tc>
        <w:tc>
          <w:tcPr>
            <w:tcW w:w="2520" w:type="dxa"/>
            <w:gridSpan w:val="2"/>
            <w:tcBorders>
              <w:top w:val="nil"/>
              <w:left w:val="nil"/>
              <w:bottom w:val="nil"/>
              <w:right w:val="nil"/>
            </w:tcBorders>
          </w:tcPr>
          <w:p w14:paraId="567A48C1" w14:textId="77777777" w:rsidR="005E1D7F" w:rsidRPr="00770B73" w:rsidRDefault="005E1D7F" w:rsidP="009741B7">
            <w:pPr>
              <w:spacing w:line="360" w:lineRule="auto"/>
              <w:jc w:val="center"/>
              <w:rPr>
                <w:i/>
                <w:sz w:val="23"/>
                <w:szCs w:val="23"/>
              </w:rPr>
            </w:pPr>
            <w:r>
              <w:t/>
            </w:r>
          </w:p>
        </w:tc>
        <w:tc>
          <w:tcPr>
            <w:tcW w:w="3600" w:type="dxa"/>
            <w:tcBorders>
              <w:left w:val="nil"/>
              <w:bottom w:val="nil"/>
              <w:right w:val="nil"/>
            </w:tcBorders>
          </w:tcPr>
          <w:p w14:paraId="2C45FB97" w14:textId="77777777" w:rsidR="005E1D7F" w:rsidRPr="00770B73" w:rsidRDefault="005E1D7F" w:rsidP="009741B7">
            <w:pPr>
              <w:spacing w:line="360" w:lineRule="auto"/>
              <w:rPr>
                <w:sz w:val="23"/>
                <w:szCs w:val="23"/>
              </w:rPr>
            </w:pPr>
          </w:p>
        </w:tc>
      </w:tr>
    </w:tbl>
    <w:p w14:paraId="6C84CD8D" w14:textId="77777777" w:rsidR="001C234B" w:rsidRPr="00684DAA" w:rsidRDefault="001C234B" w:rsidP="00380F0D">
      <w:pPr>
        <w:widowControl/>
        <w:tabs>
          <w:tab w:val="left" w:pos="-1440"/>
        </w:tabs>
        <w:spacing w:after="120"/>
        <w:jc w:val="both"/>
        <w:rPr>
          <w:sz w:val="6"/>
          <w:szCs w:val="6"/>
        </w:rPr>
      </w:pPr>
    </w:p>
    <w:p w14:paraId="3DCE8645" w14:textId="77777777" w:rsidR="004238F2" w:rsidRPr="002F32AC" w:rsidRDefault="004238F2" w:rsidP="00380F0D">
      <w:pPr>
        <w:widowControl/>
        <w:tabs>
          <w:tab w:val="left" w:pos="-1440"/>
        </w:tabs>
        <w:spacing w:after="120"/>
        <w:jc w:val="both"/>
        <w:rPr>
          <w:sz w:val="22"/>
          <w:szCs w:val="22"/>
        </w:rPr>
      </w:pPr>
      <w:r w:rsidRPr="002F32AC">
        <w:rPr>
          <w:sz w:val="22"/>
          <w:szCs w:val="22"/>
        </w:rPr>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spacing w:after="120"/>
        <w:rPr>
          <w:sz w:val="22"/>
          <w:szCs w:val="22"/>
        </w:rPr>
      </w:pPr>
      <w:r w:rsidRPr="002F32AC">
        <w:rPr>
          <w:sz w:val="22"/>
          <w:szCs w:val="22"/>
        </w:rPr>
        <w:t>DEFINITIONS</w:t>
      </w:r>
    </w:p>
    <w:p w14:paraId="5D69C09B" w14:textId="77777777" w:rsidR="004238F2" w:rsidRPr="002F32AC" w:rsidRDefault="004238F2" w:rsidP="00380F0D">
      <w:pPr>
        <w:widowControl/>
        <w:tabs>
          <w:tab w:val="left" w:pos="-1440"/>
        </w:tabs>
        <w:spacing w:after="120"/>
        <w:ind w:left="720"/>
        <w:jc w:val="both"/>
        <w:rPr>
          <w:sz w:val="22"/>
          <w:szCs w:val="22"/>
        </w:rPr>
      </w:pPr>
      <w:r w:rsidRPr="002F32AC">
        <w:rPr>
          <w:sz w:val="22"/>
          <w:szCs w:val="22"/>
        </w:rPr>
        <w:t>The following definitions will apply to this GTA:</w:t>
      </w:r>
    </w:p>
    <w:p w14:paraId="3D0EF4F7" w14:textId="77777777" w:rsidR="004238F2" w:rsidRPr="002F32AC" w:rsidRDefault="004238F2" w:rsidP="00380F0D">
      <w:pPr>
        <w:pStyle w:val="Heading2"/>
        <w:spacing w:after="120"/>
        <w:ind w:left="0" w:firstLine="720"/>
        <w:rPr>
          <w:sz w:val="22"/>
          <w:szCs w:val="22"/>
        </w:rPr>
      </w:pPr>
      <w:r w:rsidRPr="002F32AC">
        <w:rPr>
          <w:sz w:val="22"/>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380F0D">
      <w:pPr>
        <w:pStyle w:val="Heading2"/>
        <w:spacing w:after="0"/>
        <w:ind w:left="0" w:firstLine="720"/>
        <w:rPr>
          <w:sz w:val="22"/>
          <w:szCs w:val="22"/>
        </w:rPr>
      </w:pPr>
      <w:r w:rsidRPr="002F32AC">
        <w:rPr>
          <w:sz w:val="22"/>
          <w:szCs w:val="22"/>
        </w:rPr>
        <w:t xml:space="preserve">The term "Component" shall mean any sub-assembly, line replaceable unit, </w:t>
      </w:r>
      <w:proofErr w:type="spellStart"/>
      <w:r w:rsidRPr="002F32AC">
        <w:rPr>
          <w:sz w:val="22"/>
          <w:szCs w:val="22"/>
        </w:rPr>
        <w:t>rotable</w:t>
      </w:r>
      <w:proofErr w:type="spellEnd"/>
      <w:r w:rsidRPr="002F32AC">
        <w:rPr>
          <w:sz w:val="22"/>
          <w:szCs w:val="22"/>
        </w:rPr>
        <w:t xml:space="preserve"> unit (as defined in the relevant Aircraft maintenance manual), or parts as defined in the Aircraft or Engine illustrated parts manual.</w:t>
      </w:r>
    </w:p>
    <w:p w14:paraId="6BEC58D1" w14:textId="77777777" w:rsidR="004238F2" w:rsidRPr="002F32AC" w:rsidRDefault="004238F2" w:rsidP="004238F2">
      <w:pPr>
        <w:pStyle w:val="Heading2"/>
        <w:ind w:left="0" w:firstLine="720"/>
        <w:rPr>
          <w:sz w:val="22"/>
          <w:szCs w:val="22"/>
        </w:rPr>
      </w:pPr>
      <w:r w:rsidRPr="002F32AC">
        <w:rPr>
          <w:sz w:val="22"/>
          <w:szCs w:val="22"/>
        </w:rPr>
        <w:t>The term "Customer Furnished Material" shall mean all Components, parts and materials provided by Customer for incorporation into its Aircraft, Engine, Quick Engine Change Accessories, or Components</w:t>
      </w:r>
      <w:r w:rsidR="00763C65">
        <w:rPr>
          <w:sz w:val="22"/>
          <w:szCs w:val="22"/>
        </w:rPr>
        <w:t>.</w:t>
      </w:r>
    </w:p>
    <w:p w14:paraId="65184928" w14:textId="77777777" w:rsidR="004238F2" w:rsidRPr="002F32AC" w:rsidRDefault="004238F2" w:rsidP="004238F2">
      <w:pPr>
        <w:pStyle w:val="Heading2"/>
        <w:ind w:left="0" w:firstLine="720"/>
        <w:rPr>
          <w:sz w:val="22"/>
          <w:szCs w:val="22"/>
        </w:rPr>
      </w:pPr>
      <w:r w:rsidRPr="002F32AC">
        <w:rPr>
          <w:sz w:val="22"/>
          <w:szCs w:val="22"/>
        </w:rPr>
        <w:t>The term "Engine" shall mean the basic Engine as described in the approved Aircraft type certificate.</w:t>
      </w:r>
      <w:r w:rsidRPr="002F32AC">
        <w:rPr>
          <w:sz w:val="22"/>
          <w:szCs w:val="22"/>
        </w:rPr>
        <w:tab/>
      </w:r>
    </w:p>
    <w:p w14:paraId="6FBB5E6B" w14:textId="77777777" w:rsidR="004238F2" w:rsidRPr="002F32AC" w:rsidRDefault="004238F2" w:rsidP="00380F0D">
      <w:pPr>
        <w:pStyle w:val="Heading2"/>
        <w:spacing w:after="120"/>
        <w:ind w:left="0" w:firstLine="720"/>
        <w:rPr>
          <w:sz w:val="22"/>
          <w:szCs w:val="22"/>
        </w:rPr>
      </w:pPr>
      <w:r w:rsidRPr="002F32AC">
        <w:rPr>
          <w:color w:val="000000"/>
          <w:sz w:val="22"/>
          <w:szCs w:val="22"/>
        </w:rPr>
        <w:t xml:space="preserve">The term "Expendable Material" includes cleaning materials and supplies, caps, plugs, tags, tape, sealant, primer, corrosion prevention compounds, bits, bores and other small tooling (excluding </w:t>
      </w:r>
      <w:r w:rsidRPr="002F32AC">
        <w:rPr>
          <w:color w:val="000000"/>
          <w:sz w:val="22"/>
          <w:szCs w:val="22"/>
        </w:rPr>
        <w:lastRenderedPageBreak/>
        <w:t xml:space="preserve">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 w:val="22"/>
          <w:szCs w:val="22"/>
        </w:rPr>
        <w:t xml:space="preserve">that </w:t>
      </w:r>
      <w:r w:rsidRPr="002F32AC">
        <w:rPr>
          <w:color w:val="000000"/>
          <w:sz w:val="22"/>
          <w:szCs w:val="22"/>
        </w:rPr>
        <w:t>section of the Work Scope Agreement.</w:t>
      </w:r>
    </w:p>
    <w:p w14:paraId="02221561" w14:textId="77777777" w:rsidR="004238F2" w:rsidRDefault="004238F2" w:rsidP="00380F0D">
      <w:pPr>
        <w:pStyle w:val="Heading2"/>
        <w:spacing w:after="120"/>
        <w:ind w:left="0" w:firstLine="720"/>
        <w:rPr>
          <w:sz w:val="22"/>
          <w:szCs w:val="22"/>
        </w:rPr>
      </w:pPr>
      <w:r w:rsidRPr="002F32AC">
        <w:rPr>
          <w:sz w:val="22"/>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spacing w:after="120"/>
        <w:ind w:left="0" w:firstLine="720"/>
        <w:rPr>
          <w:sz w:val="22"/>
          <w:szCs w:val="22"/>
        </w:rPr>
      </w:pPr>
      <w:r w:rsidRPr="009B203E">
        <w:rPr>
          <w:sz w:val="22"/>
          <w:szCs w:val="22"/>
        </w:rPr>
        <w:t xml:space="preserve">The term “Major Alteration” shall mean an alteration not listed in the aircraft </w:t>
      </w:r>
      <w:r>
        <w:rPr>
          <w:sz w:val="22"/>
          <w:szCs w:val="22"/>
        </w:rPr>
        <w:t xml:space="preserve">type design </w:t>
      </w:r>
      <w:r w:rsidRPr="009B203E">
        <w:rPr>
          <w:sz w:val="22"/>
          <w:szCs w:val="22"/>
        </w:rPr>
        <w:t xml:space="preserve">specifications that might appreciably affect weight, balance, structural strength, performance, </w:t>
      </w:r>
      <w:proofErr w:type="spellStart"/>
      <w:r w:rsidRPr="009B203E">
        <w:rPr>
          <w:sz w:val="22"/>
          <w:szCs w:val="22"/>
        </w:rPr>
        <w:t>powerplant</w:t>
      </w:r>
      <w:proofErr w:type="spellEnd"/>
      <w:r w:rsidRPr="009B203E">
        <w:rPr>
          <w:sz w:val="22"/>
          <w:szCs w:val="22"/>
        </w:rPr>
        <w:t xml:space="preserve"> operation, flight characteristics, or other qualities affecting airworthiness</w:t>
      </w:r>
      <w:r>
        <w:rPr>
          <w:sz w:val="22"/>
          <w:szCs w:val="22"/>
        </w:rPr>
        <w:t>.</w:t>
      </w:r>
    </w:p>
    <w:p w14:paraId="7CBD2E60" w14:textId="77777777" w:rsidR="00300A44" w:rsidRDefault="00300A44" w:rsidP="00380F0D">
      <w:pPr>
        <w:pStyle w:val="Heading2"/>
        <w:spacing w:after="0"/>
        <w:ind w:left="0" w:firstLine="720"/>
        <w:rPr>
          <w:sz w:val="22"/>
          <w:szCs w:val="22"/>
        </w:rPr>
      </w:pPr>
      <w:r>
        <w:rPr>
          <w:sz w:val="22"/>
          <w:szCs w:val="22"/>
        </w:rPr>
        <w:t xml:space="preserve">The term “Modification” shall mean any change to the aircraft </w:t>
      </w:r>
      <w:r w:rsidRPr="00E72F79">
        <w:rPr>
          <w:sz w:val="22"/>
          <w:szCs w:val="22"/>
        </w:rPr>
        <w:t xml:space="preserve">physical characteristics, </w:t>
      </w:r>
      <w:r>
        <w:rPr>
          <w:sz w:val="22"/>
          <w:szCs w:val="22"/>
        </w:rPr>
        <w:t xml:space="preserve">including but not limited to aircraft airframe structures, interiors, </w:t>
      </w:r>
      <w:r w:rsidRPr="00E72F79">
        <w:rPr>
          <w:sz w:val="22"/>
          <w:szCs w:val="22"/>
        </w:rPr>
        <w:t xml:space="preserve">accomplished by </w:t>
      </w:r>
      <w:r>
        <w:rPr>
          <w:sz w:val="22"/>
          <w:szCs w:val="22"/>
        </w:rPr>
        <w:t>Major A</w:t>
      </w:r>
      <w:r w:rsidRPr="00E72F79">
        <w:rPr>
          <w:sz w:val="22"/>
          <w:szCs w:val="22"/>
        </w:rPr>
        <w:t>lteration</w:t>
      </w:r>
      <w:r>
        <w:rPr>
          <w:sz w:val="22"/>
          <w:szCs w:val="22"/>
        </w:rPr>
        <w:t>.</w:t>
      </w:r>
    </w:p>
    <w:p w14:paraId="3EFB5189" w14:textId="77777777" w:rsidR="00300A44" w:rsidRPr="00380F0D" w:rsidRDefault="00300A44" w:rsidP="00300A44">
      <w:pPr>
        <w:rPr>
          <w:sz w:val="6"/>
          <w:szCs w:val="6"/>
        </w:rPr>
      </w:pPr>
    </w:p>
    <w:p w14:paraId="709AC9EE" w14:textId="77777777" w:rsidR="004238F2" w:rsidRPr="002F32AC" w:rsidRDefault="004238F2" w:rsidP="00380F0D">
      <w:pPr>
        <w:pStyle w:val="Heading2"/>
        <w:spacing w:after="120"/>
        <w:ind w:left="0" w:firstLine="720"/>
        <w:rPr>
          <w:sz w:val="22"/>
          <w:szCs w:val="22"/>
        </w:rPr>
      </w:pPr>
      <w:r w:rsidRPr="002F32AC">
        <w:rPr>
          <w:sz w:val="22"/>
          <w:szCs w:val="22"/>
        </w:rPr>
        <w:t xml:space="preserve">The term “Parking Fee” shall mean an amount equal to </w:t>
      </w:r>
      <w:r w:rsidR="003341FE">
        <w:rPr>
          <w:sz w:val="22"/>
          <w:szCs w:val="22"/>
        </w:rPr>
        <w:t>1.</w:t>
      </w:r>
      <w:r w:rsidRPr="002F32AC">
        <w:rPr>
          <w:sz w:val="22"/>
          <w:szCs w:val="22"/>
        </w:rPr>
        <w:t>25 times the current (as of the date of invoicing by MRO) published (or standard if there is no published) daily parking rates of the airport in question for similar aircraft as Customer’s Aircraft.</w:t>
      </w:r>
    </w:p>
    <w:p w14:paraId="7D41A94B" w14:textId="77777777" w:rsidR="004238F2" w:rsidRPr="002F32AC" w:rsidRDefault="004238F2" w:rsidP="00380F0D">
      <w:pPr>
        <w:pStyle w:val="Heading2"/>
        <w:spacing w:after="120"/>
        <w:ind w:left="0" w:firstLine="720"/>
        <w:rPr>
          <w:sz w:val="22"/>
          <w:szCs w:val="22"/>
        </w:rPr>
      </w:pPr>
      <w:r w:rsidRPr="002F32AC">
        <w:rPr>
          <w:sz w:val="22"/>
          <w:szCs w:val="22"/>
        </w:rPr>
        <w:t>The term "Repair" shall mean to perform such work Services as are required and authorized to an Aircraft, Engine, Quick Engine Change Accessory, or Component by a Service Agreement to return the item to Serviceable condition.</w:t>
      </w:r>
    </w:p>
    <w:p w14:paraId="5B08A080" w14:textId="77777777" w:rsidR="004238F2" w:rsidRPr="002F32AC" w:rsidRDefault="004238F2" w:rsidP="00380F0D">
      <w:pPr>
        <w:pStyle w:val="Heading2"/>
        <w:spacing w:after="120"/>
        <w:ind w:left="0" w:firstLine="720"/>
        <w:rPr>
          <w:sz w:val="22"/>
          <w:szCs w:val="22"/>
        </w:rPr>
      </w:pPr>
      <w:r w:rsidRPr="002F32AC">
        <w:rPr>
          <w:sz w:val="22"/>
          <w:szCs w:val="22"/>
        </w:rPr>
        <w:t>The term "Serviceable" indicates a statement</w:t>
      </w:r>
      <w:r w:rsidR="006F4A3A">
        <w:rPr>
          <w:sz w:val="22"/>
          <w:szCs w:val="22"/>
        </w:rPr>
        <w:t xml:space="preserve"> of condition of a part, either </w:t>
      </w:r>
      <w:r w:rsidRPr="002F32AC">
        <w:rPr>
          <w:sz w:val="22"/>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p>
    <w:p w14:paraId="75022AE2" w14:textId="77777777" w:rsidR="00CD4F69" w:rsidRDefault="004238F2" w:rsidP="00380F0D">
      <w:pPr>
        <w:pStyle w:val="Heading2"/>
        <w:spacing w:after="120"/>
        <w:ind w:left="0" w:firstLine="720"/>
        <w:rPr>
          <w:sz w:val="22"/>
          <w:szCs w:val="22"/>
        </w:rPr>
      </w:pPr>
      <w:r w:rsidRPr="00CD4F69">
        <w:rPr>
          <w:sz w:val="22"/>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r w:rsidR="00CD4F69" w:rsidRPr="00CD4F69">
        <w:rPr>
          <w:sz w:val="22"/>
          <w:szCs w:val="22"/>
        </w:rPr>
      </w:r>
      <w:r w:rsidRPr="00CD4F69">
        <w:rPr>
          <w:sz w:val="22"/>
          <w:szCs w:val="22"/>
        </w:rPr>
      </w:r>
    </w:p>
    <w:p w14:paraId="6D7DD2F0" w14:textId="42AF1D0A" w:rsidR="00B635EE" w:rsidRPr="00B635EE" w:rsidRDefault="004238F2" w:rsidP="00380F0D">
      <w:pPr>
        <w:pStyle w:val="Heading2"/>
        <w:spacing w:after="120"/>
        <w:ind w:left="0" w:firstLine="720"/>
        <w:rPr>
          <w:sz w:val="22"/>
          <w:szCs w:val="22"/>
        </w:rPr>
      </w:pPr>
      <w:r w:rsidRPr="00B635EE">
        <w:rPr>
          <w:sz w:val="22"/>
          <w:szCs w:val="22"/>
        </w:rPr>
        <w:t>“Service Agreement” refers to the written document including but not limited to Work Scope Agreement, Work Order Request Form, or Line Maintenance Work Order, signed by Customer, pursuant to which Customer specifies the scope of work, pricing and related agreements and pursuant to which Customer agrees to these terms</w:t>
      </w:r>
      <w:r w:rsidR="00B635EE">
        <w:rPr>
          <w:sz w:val="22"/>
          <w:szCs w:val="22"/>
        </w:rPr>
        <w:t xml:space="preserve">. </w:t>
      </w:r>
      <w:r w:rsidR="00B635EE" w:rsidRPr="00B635EE">
        <w:rPr>
          <w:sz w:val="22"/>
          <w:szCs w:val="22"/>
        </w:rPr>
        <w:t xml:space="preserve">In the event of a conflict in the terms of this GTA and any fully executed Service Agreement (regardless which of the documents was first executed), this GTA shall prevail as to all terms and conditions other than those related to scope of work, the method of performing </w:t>
      </w:r>
      <w:r w:rsidR="00B635EE">
        <w:rPr>
          <w:sz w:val="22"/>
          <w:szCs w:val="22"/>
        </w:rPr>
        <w:t>work and the price of the work.</w:t>
      </w:r>
    </w:p>
    <w:p w14:paraId="3D918477" w14:textId="0228ACE7" w:rsidR="004238F2" w:rsidRPr="00B635EE" w:rsidRDefault="004238F2" w:rsidP="00380F0D">
      <w:pPr>
        <w:pStyle w:val="Heading2"/>
        <w:spacing w:after="120"/>
        <w:ind w:left="0" w:firstLine="720"/>
        <w:rPr>
          <w:sz w:val="22"/>
          <w:szCs w:val="22"/>
        </w:rPr>
      </w:pPr>
      <w:r w:rsidRPr="00B635EE">
        <w:rPr>
          <w:sz w:val="22"/>
          <w:szCs w:val="22"/>
        </w:rPr>
        <w:t>The term "Services" or “Service” shall mean such work as is detailed in the Work Scope or Service Agreement, or which is otherwise requested by Customer.</w:t>
      </w:r>
    </w:p>
    <w:p w14:paraId="1293A445" w14:textId="2C0EEABF" w:rsidR="004238F2" w:rsidRDefault="004238F2" w:rsidP="00380F0D">
      <w:pPr>
        <w:pStyle w:val="Heading2"/>
        <w:spacing w:after="120"/>
        <w:ind w:left="0" w:firstLine="720"/>
        <w:rPr>
          <w:sz w:val="22"/>
          <w:szCs w:val="22"/>
        </w:rPr>
      </w:pPr>
      <w:r w:rsidRPr="002F32AC">
        <w:rPr>
          <w:sz w:val="22"/>
          <w:szCs w:val="22"/>
        </w:rPr>
        <w:t>The term “Service Period” means the amount of time estimated by MRO to carry out Services on the Aircraft or the time actually used in delivering the Services.</w:t>
      </w:r>
    </w:p>
    <w:p w14:paraId="53505A2E" w14:textId="55661B59" w:rsidR="00B47581" w:rsidRPr="00453E18" w:rsidRDefault="00B47581" w:rsidP="00665331">
      <w:pPr>
        <w:pStyle w:val="Heading2"/>
        <w:spacing w:after="120"/>
        <w:ind w:left="0" w:firstLine="720"/>
        <w:rPr>
          <w:bCs w:val="0"/>
        </w:rPr>
      </w:pPr>
      <w:r>
        <w:t>The term “Redelivery” means the return of possession of the Aircraft to Customer.</w:t>
      </w:r>
    </w:p>
    <w:p w14:paraId="4511B924" w14:textId="12A1137E" w:rsidR="004238F2" w:rsidRPr="002F32AC" w:rsidRDefault="004238F2" w:rsidP="00D2461B">
      <w:pPr>
        <w:pStyle w:val="Heading2"/>
        <w:spacing w:after="120"/>
        <w:ind w:left="0" w:firstLine="720"/>
      </w:pPr>
      <w:r w:rsidRPr="002F32AC">
        <w:t>“Redelivery Notice” means a written communication from MRO to Customer advising that the Aircraft is or will be ready for Redelivery on a specific date.</w:t>
      </w:r>
    </w:p>
    <w:p w14:paraId="53F87E42" w14:textId="77777777" w:rsidR="004238F2" w:rsidRPr="00552AA8" w:rsidRDefault="004238F2" w:rsidP="004238F2">
      <w:pPr>
        <w:pStyle w:val="Heading2"/>
        <w:ind w:left="0" w:firstLine="720"/>
        <w:rPr>
          <w:sz w:val="22"/>
          <w:szCs w:val="22"/>
        </w:rPr>
      </w:pPr>
      <w:r w:rsidRPr="002F32AC">
        <w:rPr>
          <w:sz w:val="22"/>
          <w:szCs w:val="22"/>
        </w:rPr>
        <w:t>The term “Redelivery Date” refers to the earlier of (</w:t>
      </w:r>
      <w:proofErr w:type="spellStart"/>
      <w:r w:rsidRPr="002F32AC">
        <w:rPr>
          <w:sz w:val="22"/>
          <w:szCs w:val="22"/>
        </w:rPr>
        <w:t>i</w:t>
      </w:r>
      <w:proofErr w:type="spellEnd"/>
      <w:r w:rsidRPr="002F32AC">
        <w:rPr>
          <w:sz w:val="22"/>
          <w:szCs w:val="22"/>
        </w:rPr>
        <w:t>) actual Redelivery, or (ii) five (5)</w:t>
      </w:r>
      <w:r w:rsidR="00435539">
        <w:rPr>
          <w:sz w:val="22"/>
          <w:szCs w:val="22"/>
        </w:rPr>
        <w:t xml:space="preserve"> </w:t>
      </w:r>
      <w:r w:rsidRPr="002F32AC">
        <w:rPr>
          <w:sz w:val="22"/>
          <w:szCs w:val="22"/>
        </w:rPr>
        <w:t xml:space="preserve">days after the </w:t>
      </w:r>
      <w:r w:rsidRPr="00552AA8">
        <w:rPr>
          <w:sz w:val="22"/>
          <w:szCs w:val="22"/>
        </w:rPr>
        <w:t>scheduled Redelivery date per the Redelivery Notice if Customer fails to take Redelivery of the Aircraft within that time.</w:t>
      </w:r>
    </w:p>
    <w:p w14:paraId="7F107E31" w14:textId="77777777" w:rsidR="004238F2" w:rsidRPr="00552AA8" w:rsidRDefault="004238F2" w:rsidP="004238F2">
      <w:pPr>
        <w:pStyle w:val="Heading2"/>
        <w:ind w:left="0" w:firstLine="720"/>
        <w:rPr>
          <w:color w:val="000000" w:themeColor="text1"/>
          <w:sz w:val="22"/>
          <w:szCs w:val="22"/>
        </w:rPr>
      </w:pPr>
      <w:r w:rsidRPr="00552AA8">
        <w:rPr>
          <w:sz w:val="22"/>
          <w:szCs w:val="22"/>
        </w:rPr>
        <w:lastRenderedPageBreak/>
        <w:t xml:space="preserve">The </w:t>
      </w:r>
      <w:r w:rsidRPr="00552AA8">
        <w:rPr>
          <w:color w:val="000000" w:themeColor="text1"/>
          <w:sz w:val="22"/>
          <w:szCs w:val="22"/>
        </w:rPr>
        <w:t>term “</w:t>
      </w:r>
      <w:r w:rsidR="00552AA8" w:rsidRPr="00552AA8">
        <w:rPr>
          <w:color w:val="000000" w:themeColor="text1"/>
          <w:sz w:val="22"/>
          <w:szCs w:val="22"/>
        </w:rPr>
        <w:t>Over and Above Charges” is used in connection with Services which MRO is asked to provide but not specified in the initial flat rate Services of the applicable executed Service Agreement, and refers to the way such additional Services will be billed to Customer.</w:t>
      </w:r>
    </w:p>
    <w:p w14:paraId="36C6244C" w14:textId="77777777" w:rsidR="004238F2" w:rsidRPr="002F32AC" w:rsidRDefault="004238F2" w:rsidP="004238F2">
      <w:pPr>
        <w:pStyle w:val="Heading2"/>
        <w:ind w:left="0" w:firstLine="720"/>
        <w:rPr>
          <w:sz w:val="22"/>
          <w:szCs w:val="22"/>
        </w:rPr>
      </w:pPr>
      <w:r w:rsidRPr="00552AA8">
        <w:rPr>
          <w:color w:val="000000" w:themeColor="text1"/>
          <w:sz w:val="22"/>
          <w:szCs w:val="22"/>
        </w:rPr>
        <w:t>The term “Service Slot” means the allocation of a bay, technicians, other support staff and necessary tools and equipment, as needed, for the expected Service Period for the Aircraft</w:t>
      </w:r>
      <w:r w:rsidRPr="002F32AC">
        <w:rPr>
          <w:sz w:val="22"/>
          <w:szCs w:val="22"/>
        </w:rPr>
        <w:t>.</w:t>
      </w:r>
    </w:p>
    <w:p w14:paraId="6A6B533F" w14:textId="77777777" w:rsidR="004238F2" w:rsidRPr="002F32AC" w:rsidRDefault="004238F2" w:rsidP="004238F2">
      <w:pPr>
        <w:pStyle w:val="Heading2"/>
        <w:ind w:left="0" w:firstLine="720"/>
        <w:rPr>
          <w:sz w:val="22"/>
          <w:szCs w:val="22"/>
        </w:rPr>
      </w:pPr>
      <w:r w:rsidRPr="002F32AC">
        <w:rPr>
          <w:sz w:val="22"/>
          <w:szCs w:val="22"/>
        </w:rPr>
        <w:t>The term “Work Scope” means the maintenance, repairs and other work on the Aircraft requested by Customer to be performed by MRO, as detailed in the Service Agreement.</w:t>
      </w:r>
    </w:p>
    <w:p w14:paraId="32657759" w14:textId="77777777" w:rsidR="004238F2" w:rsidRPr="002F32AC" w:rsidRDefault="004238F2" w:rsidP="004238F2">
      <w:pPr>
        <w:pStyle w:val="StyleHeading1Before0pt"/>
        <w:spacing w:after="240"/>
        <w:rPr>
          <w:sz w:val="22"/>
          <w:szCs w:val="22"/>
        </w:rPr>
      </w:pPr>
      <w:r w:rsidRPr="002F32AC">
        <w:rPr>
          <w:sz w:val="22"/>
          <w:szCs w:val="22"/>
        </w:rPr>
        <w:t>APPLICATION</w:t>
      </w:r>
    </w:p>
    <w:p w14:paraId="79A0548A" w14:textId="488BE8F5" w:rsidR="004238F2" w:rsidRPr="002F32AC" w:rsidRDefault="004238F2" w:rsidP="004238F2">
      <w:pPr>
        <w:widowControl/>
        <w:tabs>
          <w:tab w:val="left" w:pos="-1440"/>
        </w:tabs>
        <w:jc w:val="both"/>
        <w:rPr>
          <w:sz w:val="22"/>
          <w:szCs w:val="22"/>
        </w:rPr>
      </w:pPr>
      <w:r w:rsidRPr="002F32AC">
        <w:rPr>
          <w:sz w:val="22"/>
          <w:szCs w:val="22"/>
        </w:rPr>
        <w:tab/>
        <w:t xml:space="preserve">This GTA governs </w:t>
      </w:r>
      <w:r w:rsidR="00E17125">
        <w:rPr>
          <w:sz w:val="22"/>
          <w:szCs w:val="22"/>
        </w:rPr>
        <w:t>the relationship between the parties whenever the Customer’s personnel or property are at MR</w:t>
      </w:r>
      <w:r w:rsidR="000E3B47">
        <w:rPr>
          <w:sz w:val="22"/>
          <w:szCs w:val="22"/>
        </w:rPr>
        <w:t>I</w:t>
      </w:r>
      <w:r w:rsidR="00E17125">
        <w:rPr>
          <w:sz w:val="22"/>
          <w:szCs w:val="22"/>
        </w:rPr>
        <w:t xml:space="preserve">’s facility and to </w:t>
      </w:r>
      <w:r w:rsidRPr="002F32AC">
        <w:rPr>
          <w:sz w:val="22"/>
          <w:szCs w:val="22"/>
        </w:rPr>
        <w:t xml:space="preserve">all work performed by </w:t>
      </w:r>
      <w:r w:rsidR="00665331">
        <w:rPr>
          <w:sz w:val="22"/>
          <w:szCs w:val="22"/>
        </w:rPr>
        <w:t>MRO</w:t>
      </w:r>
      <w:r w:rsidRPr="002F32AC">
        <w:rPr>
          <w:sz w:val="22"/>
          <w:szCs w:val="22"/>
        </w:rPr>
        <w:t xml:space="preserve"> on any Aircraft delivered by Customer to MRO</w:t>
      </w:r>
      <w:r w:rsidR="000D3D2C">
        <w:rPr>
          <w:sz w:val="22"/>
          <w:szCs w:val="22"/>
        </w:rPr>
        <w:t>,</w:t>
      </w:r>
      <w:r w:rsidRPr="002F32AC">
        <w:rPr>
          <w:sz w:val="22"/>
          <w:szCs w:val="22"/>
        </w:rPr>
        <w:t xml:space="preserve"> including work pursuant to (</w:t>
      </w:r>
      <w:proofErr w:type="spellStart"/>
      <w:r w:rsidRPr="002F32AC">
        <w:rPr>
          <w:sz w:val="22"/>
          <w:szCs w:val="22"/>
        </w:rPr>
        <w:t>i</w:t>
      </w:r>
      <w:proofErr w:type="spellEnd"/>
      <w:r w:rsidRPr="002F32AC">
        <w:rPr>
          <w:sz w:val="22"/>
          <w:szCs w:val="22"/>
        </w:rPr>
        <w:t xml:space="preserve">) service agreements, (ii) contracts for service, (iii) maintenance agreements, (iv) orders for service on any aircraft, (v) delivery receipts and other documents evidencing the delivery of an aircraft to MRO for any purpose, (vi) </w:t>
      </w:r>
      <w:r w:rsidR="00E17125">
        <w:rPr>
          <w:sz w:val="22"/>
          <w:szCs w:val="22"/>
        </w:rPr>
        <w:t xml:space="preserve">oral agreements, and (vii) </w:t>
      </w:r>
      <w:r w:rsidRPr="002F32AC">
        <w:rPr>
          <w:sz w:val="22"/>
          <w:szCs w:val="22"/>
        </w:rPr>
        <w:t xml:space="preserve">all other work performed by MRO or any of its subcontractors on any </w:t>
      </w:r>
      <w:r w:rsidR="00DF28F9">
        <w:rPr>
          <w:sz w:val="22"/>
          <w:szCs w:val="22"/>
        </w:rPr>
        <w:t>A</w:t>
      </w:r>
      <w:r w:rsidRPr="002F32AC">
        <w:rPr>
          <w:sz w:val="22"/>
          <w:szCs w:val="22"/>
        </w:rPr>
        <w:t>ircraft</w:t>
      </w:r>
      <w:r w:rsidR="00E17125">
        <w:rPr>
          <w:sz w:val="22"/>
          <w:szCs w:val="22"/>
        </w:rPr>
        <w:t xml:space="preserve"> or property of Customer</w:t>
      </w:r>
      <w:r w:rsidRPr="002F32AC">
        <w:rPr>
          <w:sz w:val="22"/>
          <w:szCs w:val="22"/>
        </w:rPr>
        <w:t xml:space="preserve">. 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inaction, industry practice or similar theory of implied agreement shall be construed to modify, alter or waive any provision of this GTA.  </w:t>
      </w:r>
    </w:p>
    <w:p w14:paraId="16D82FB7" w14:textId="77777777" w:rsidR="004238F2" w:rsidRPr="002F32AC" w:rsidRDefault="004238F2" w:rsidP="004238F2">
      <w:pPr>
        <w:widowControl/>
        <w:tabs>
          <w:tab w:val="left" w:pos="-1440"/>
        </w:tabs>
        <w:jc w:val="both"/>
        <w:rPr>
          <w:sz w:val="22"/>
          <w:szCs w:val="22"/>
        </w:rPr>
      </w:pPr>
    </w:p>
    <w:p w14:paraId="7EAB4370" w14:textId="77777777" w:rsidR="004238F2" w:rsidRPr="002F32AC" w:rsidRDefault="004238F2" w:rsidP="00684DAA">
      <w:pPr>
        <w:pStyle w:val="StyleHeading1Before0pt"/>
        <w:spacing w:after="120"/>
        <w:rPr>
          <w:sz w:val="22"/>
          <w:szCs w:val="22"/>
        </w:rPr>
      </w:pPr>
      <w:r w:rsidRPr="002F32AC">
        <w:rPr>
          <w:sz w:val="22"/>
          <w:szCs w:val="22"/>
        </w:rPr>
        <w:t>CUSTOMER RESPONSIBILITIES</w:t>
      </w:r>
    </w:p>
    <w:p w14:paraId="0B47163A" w14:textId="77777777" w:rsidR="004238F2" w:rsidRPr="002F32AC" w:rsidRDefault="004238F2" w:rsidP="00684DAA">
      <w:pPr>
        <w:pStyle w:val="Heading2"/>
        <w:spacing w:after="120"/>
        <w:ind w:left="0" w:firstLine="720"/>
        <w:rPr>
          <w:sz w:val="22"/>
          <w:szCs w:val="22"/>
        </w:rPr>
      </w:pPr>
      <w:r w:rsidRPr="002F32AC">
        <w:rPr>
          <w:sz w:val="22"/>
          <w:szCs w:val="22"/>
          <w:u w:val="none"/>
        </w:rPr>
        <w:t>Contract Execution</w:t>
      </w:r>
      <w:r w:rsidRPr="002F32AC">
        <w:rPr>
          <w:sz w:val="22"/>
          <w:szCs w:val="22"/>
        </w:rPr>
        <w:t>.  Customer shall provide MRO a fully executed copy of the GTA and a fully executed Service Agreement prior to delivery of the Aircraft to MRO.</w:t>
      </w:r>
    </w:p>
    <w:p w14:paraId="412C7055" w14:textId="77777777" w:rsidR="004238F2" w:rsidRPr="002F32AC" w:rsidRDefault="004238F2" w:rsidP="00684DAA">
      <w:pPr>
        <w:pStyle w:val="Heading2"/>
        <w:spacing w:after="120"/>
        <w:ind w:left="0" w:firstLine="720"/>
        <w:rPr>
          <w:sz w:val="22"/>
          <w:szCs w:val="22"/>
        </w:rPr>
      </w:pPr>
      <w:r w:rsidRPr="002F32AC">
        <w:rPr>
          <w:sz w:val="22"/>
          <w:szCs w:val="22"/>
          <w:u w:val="none"/>
        </w:rPr>
        <w:t>Customer Furnished Data</w:t>
      </w:r>
      <w:r w:rsidRPr="002F32AC">
        <w:rPr>
          <w:sz w:val="22"/>
          <w:szCs w:val="22"/>
        </w:rPr>
        <w:t xml:space="preserve">.  Prior to delivery of the Aircraft to MRO, Customer shall provide to MRO one set of technical data in paper, and when possible, digital format, containing information on the Aircraft, its engines and components on which the work is to be performed as well as all additional documentation necessary to perform the Services requested in the applicable Service Agreement. Such data shall include all current and applicable, by </w:t>
      </w:r>
      <w:r w:rsidR="00224CFB" w:rsidRPr="002F32AC">
        <w:rPr>
          <w:sz w:val="22"/>
          <w:szCs w:val="22"/>
        </w:rPr>
        <w:t>effectivity</w:t>
      </w:r>
      <w:r w:rsidRPr="002F32AC">
        <w:rPr>
          <w:sz w:val="22"/>
          <w:szCs w:val="22"/>
        </w:rPr>
        <w:t xml:space="preserve"> of aircraft: Maintenance Manuals; IPC; SRM; FIM; NDT; STC or supplemental modification data and manuals; Flight Manual; Wiring Diagrams; and, Trouble-shooting Manuals, including all supplements thereto, at the time of aircraft delivery to MRO. If applicable, Customer must supply a revised controlled copy of its G.M.M, training and authorization for RII and Airworthiness releases for an adequate number of MRO personnel to complete the Service Agreement in the described period of time.  Unless applicable law requires otherwise, all supplied data shall be returned to Customer within twenty (20) days after the later of (</w:t>
      </w:r>
      <w:proofErr w:type="spellStart"/>
      <w:r w:rsidRPr="002F32AC">
        <w:rPr>
          <w:sz w:val="22"/>
          <w:szCs w:val="22"/>
        </w:rPr>
        <w:t>i</w:t>
      </w:r>
      <w:proofErr w:type="spellEnd"/>
      <w:r w:rsidRPr="002F32AC">
        <w:rPr>
          <w:sz w:val="22"/>
          <w:szCs w:val="22"/>
        </w:rPr>
        <w:t>) Redelivery of the Aircraft to Customer; or (ii) payment in full of all sums due to MRO for work on the Aircraft.</w:t>
      </w:r>
    </w:p>
    <w:p w14:paraId="60DE4EBC" w14:textId="77777777" w:rsidR="004238F2" w:rsidRPr="002F32AC" w:rsidRDefault="004238F2" w:rsidP="004238F2">
      <w:pPr>
        <w:pStyle w:val="Heading2"/>
        <w:ind w:left="0" w:firstLine="720"/>
        <w:rPr>
          <w:sz w:val="22"/>
          <w:szCs w:val="22"/>
        </w:rPr>
      </w:pPr>
      <w:r w:rsidRPr="002F32AC">
        <w:rPr>
          <w:sz w:val="22"/>
          <w:szCs w:val="22"/>
          <w:u w:val="none"/>
        </w:rPr>
        <w:t>Work Package</w:t>
      </w:r>
      <w:r w:rsidRPr="002F32AC">
        <w:rPr>
          <w:sz w:val="22"/>
          <w:szCs w:val="22"/>
        </w:rPr>
        <w:t>. Customer agrees to deliver a complete work package, including work task cards for use during the Service covering all agreed items to MRO by no later than seven (7) days prior to commencement of the Service.</w:t>
      </w:r>
    </w:p>
    <w:p w14:paraId="4B7F64AD" w14:textId="77777777" w:rsidR="007E1DA5" w:rsidRPr="002F32AC" w:rsidRDefault="004238F2" w:rsidP="007E1DA5">
      <w:pPr>
        <w:pStyle w:val="Heading2"/>
        <w:ind w:left="0" w:firstLine="720"/>
        <w:rPr>
          <w:sz w:val="22"/>
          <w:szCs w:val="22"/>
        </w:rPr>
      </w:pPr>
      <w:r w:rsidRPr="002F32AC">
        <w:rPr>
          <w:sz w:val="22"/>
          <w:szCs w:val="22"/>
          <w:u w:val="none"/>
        </w:rPr>
        <w:t>Special Tooling</w:t>
      </w:r>
      <w:r w:rsidRPr="002F32AC">
        <w:rPr>
          <w:sz w:val="22"/>
          <w:szCs w:val="22"/>
        </w:rPr>
        <w:t xml:space="preserve">. Customer will be responsible to supply any special tooling not normally required during routine Heavy Maintenance.  </w:t>
      </w:r>
    </w:p>
    <w:p w14:paraId="71462DA4" w14:textId="77777777" w:rsidR="007E1DA5" w:rsidRPr="002F32AC" w:rsidRDefault="007E1DA5" w:rsidP="007E1DA5">
      <w:pPr>
        <w:pStyle w:val="Heading2"/>
        <w:ind w:left="0" w:firstLine="720"/>
        <w:rPr>
          <w:sz w:val="22"/>
          <w:szCs w:val="22"/>
        </w:rPr>
      </w:pPr>
      <w:r w:rsidRPr="002F32AC">
        <w:rPr>
          <w:sz w:val="22"/>
          <w:szCs w:val="22"/>
          <w:u w:val="none"/>
        </w:rPr>
        <w:t>Customer Furnished Material</w:t>
      </w:r>
      <w:r w:rsidRPr="002F32AC">
        <w:rPr>
          <w:sz w:val="22"/>
          <w:szCs w:val="22"/>
        </w:rPr>
        <w:t xml:space="preserve">. </w:t>
      </w:r>
      <w:r w:rsidR="00D52F4D" w:rsidRPr="002F32AC">
        <w:rPr>
          <w:sz w:val="22"/>
          <w:szCs w:val="22"/>
        </w:rPr>
        <w:t xml:space="preserve">Customer shall procure all parts, materials, and supplies as may be required, </w:t>
      </w:r>
      <w:r w:rsidR="00D52F4D">
        <w:rPr>
          <w:sz w:val="22"/>
          <w:szCs w:val="22"/>
        </w:rPr>
        <w:t xml:space="preserve">unless otherwise agreed upon in the applicable Service Agreement. </w:t>
      </w:r>
      <w:r w:rsidR="00D52F4D" w:rsidRPr="002F32AC">
        <w:rPr>
          <w:sz w:val="22"/>
          <w:szCs w:val="22"/>
        </w:rPr>
        <w:t xml:space="preserve">Expendable </w:t>
      </w:r>
      <w:r w:rsidR="00D52F4D" w:rsidRPr="002F32AC">
        <w:rPr>
          <w:sz w:val="22"/>
          <w:szCs w:val="22"/>
        </w:rPr>
        <w:t>Materials will be provided by MRO.</w:t>
      </w:r>
      <w:r w:rsidR="00D52F4D">
        <w:rPr>
          <w:sz w:val="22"/>
          <w:szCs w:val="22"/>
        </w:rPr>
        <w:t xml:space="preserve"> </w:t>
      </w:r>
      <w:r w:rsidRPr="002F32AC">
        <w:rPr>
          <w:sz w:val="22"/>
          <w:szCs w:val="22"/>
        </w:rPr>
        <w:t xml:space="preserve">Customer will be responsible </w:t>
      </w:r>
      <w:r w:rsidR="009252EA">
        <w:rPr>
          <w:sz w:val="22"/>
          <w:szCs w:val="22"/>
        </w:rPr>
        <w:t xml:space="preserve">for </w:t>
      </w:r>
      <w:r w:rsidRPr="002F32AC">
        <w:rPr>
          <w:sz w:val="22"/>
          <w:szCs w:val="22"/>
        </w:rPr>
        <w:t>supply</w:t>
      </w:r>
      <w:r w:rsidR="009252EA">
        <w:rPr>
          <w:sz w:val="22"/>
          <w:szCs w:val="22"/>
        </w:rPr>
        <w:t>ing</w:t>
      </w:r>
      <w:r w:rsidRPr="002F32AC">
        <w:rPr>
          <w:sz w:val="22"/>
          <w:szCs w:val="22"/>
        </w:rPr>
        <w:t xml:space="preserve"> all Customer Furnished Material to MRO in a timely manner so as to prevent disruption in MRO’s planned work flow on the aircraft.</w:t>
      </w:r>
      <w:r w:rsidR="00D52F4D" w:rsidRPr="00D52F4D">
        <w:rPr>
          <w:sz w:val="22"/>
          <w:szCs w:val="22"/>
        </w:rPr>
        <w:t xml:space="preserve"> </w:t>
      </w:r>
    </w:p>
    <w:p w14:paraId="2C51E2E4" w14:textId="77777777" w:rsidR="004238F2" w:rsidRPr="002F32AC" w:rsidRDefault="004238F2" w:rsidP="004238F2">
      <w:pPr>
        <w:pStyle w:val="Heading2"/>
        <w:ind w:left="0" w:firstLine="720"/>
        <w:rPr>
          <w:sz w:val="22"/>
          <w:szCs w:val="22"/>
        </w:rPr>
      </w:pPr>
      <w:r w:rsidRPr="002F32AC">
        <w:rPr>
          <w:sz w:val="22"/>
          <w:szCs w:val="22"/>
          <w:u w:val="none"/>
        </w:rPr>
        <w:t>Insurance</w:t>
      </w:r>
      <w:r w:rsidRPr="002F32AC">
        <w:rPr>
          <w:sz w:val="22"/>
          <w:szCs w:val="22"/>
        </w:rPr>
        <w:t>. Customer shall maintain insurance as set forth below.</w:t>
      </w:r>
    </w:p>
    <w:p w14:paraId="5C7A1779" w14:textId="77777777" w:rsidR="004238F2" w:rsidRPr="002F32AC" w:rsidRDefault="004238F2" w:rsidP="004238F2">
      <w:pPr>
        <w:pStyle w:val="Heading2"/>
        <w:ind w:left="0" w:firstLine="720"/>
        <w:rPr>
          <w:sz w:val="22"/>
          <w:szCs w:val="22"/>
        </w:rPr>
      </w:pPr>
      <w:r w:rsidRPr="002F32AC">
        <w:rPr>
          <w:sz w:val="22"/>
          <w:szCs w:val="22"/>
          <w:u w:val="none"/>
        </w:rPr>
        <w:t>Removal of Aircraft</w:t>
      </w:r>
      <w:r w:rsidRPr="002F32AC">
        <w:rPr>
          <w:sz w:val="22"/>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 w:val="22"/>
          <w:szCs w:val="22"/>
        </w:rPr>
      </w:pPr>
      <w:r w:rsidRPr="002F32AC">
        <w:rPr>
          <w:sz w:val="22"/>
          <w:szCs w:val="22"/>
          <w:u w:val="none"/>
        </w:rPr>
        <w:t>Timely Payment</w:t>
      </w:r>
      <w:r w:rsidRPr="002F32AC">
        <w:rPr>
          <w:sz w:val="22"/>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 w:val="22"/>
          <w:szCs w:val="22"/>
        </w:rPr>
      </w:pPr>
      <w:r w:rsidRPr="002F32AC">
        <w:rPr>
          <w:sz w:val="22"/>
          <w:szCs w:val="22"/>
          <w:u w:val="none"/>
        </w:rPr>
        <w:t xml:space="preserve">Over and Above </w:t>
      </w:r>
      <w:r w:rsidR="001D4A5D">
        <w:rPr>
          <w:sz w:val="22"/>
          <w:szCs w:val="22"/>
          <w:u w:val="none"/>
        </w:rPr>
        <w:t>Services</w:t>
      </w:r>
      <w:r w:rsidRPr="002F32AC">
        <w:rPr>
          <w:sz w:val="22"/>
          <w:szCs w:val="22"/>
        </w:rPr>
        <w:t xml:space="preserve">.  All Over and Above </w:t>
      </w:r>
      <w:r w:rsidR="001D4A5D">
        <w:rPr>
          <w:sz w:val="22"/>
          <w:szCs w:val="22"/>
        </w:rPr>
        <w:t>Servic</w:t>
      </w:r>
      <w:r w:rsidRPr="002F32AC">
        <w:rPr>
          <w:sz w:val="22"/>
          <w:szCs w:val="22"/>
        </w:rPr>
        <w:t xml:space="preserve">es will be invoiced by MRO pursuant to the terms of any applicable Service Agreement, and to the extent payment terms are not specified in the Service Agreement, such Over and Above </w:t>
      </w:r>
      <w:r w:rsidR="001D4A5D">
        <w:rPr>
          <w:sz w:val="22"/>
          <w:szCs w:val="22"/>
        </w:rPr>
        <w:t>Services</w:t>
      </w:r>
      <w:r w:rsidRPr="002F32AC">
        <w:rPr>
          <w:sz w:val="22"/>
          <w:szCs w:val="22"/>
        </w:rPr>
        <w:t xml:space="preserve"> shall be paid by Customer to MRO on the earlier of (</w:t>
      </w:r>
      <w:proofErr w:type="spellStart"/>
      <w:r w:rsidRPr="002F32AC">
        <w:rPr>
          <w:sz w:val="22"/>
          <w:szCs w:val="22"/>
        </w:rPr>
        <w:t>i</w:t>
      </w:r>
      <w:proofErr w:type="spellEnd"/>
      <w:r w:rsidRPr="002F32AC">
        <w:rPr>
          <w:sz w:val="22"/>
          <w:szCs w:val="22"/>
        </w:rPr>
        <w:t xml:space="preserve">) 30 days from the invoice date, or (ii) prior to Redelivery of the Aircraft. </w:t>
      </w:r>
    </w:p>
    <w:p w14:paraId="1AD8597A" w14:textId="77777777" w:rsidR="004238F2" w:rsidRPr="002F32AC" w:rsidRDefault="004238F2" w:rsidP="004238F2">
      <w:pPr>
        <w:pStyle w:val="Heading2"/>
        <w:ind w:left="0" w:firstLine="720"/>
        <w:rPr>
          <w:sz w:val="22"/>
          <w:szCs w:val="22"/>
        </w:rPr>
      </w:pPr>
      <w:r w:rsidRPr="00E6709A">
        <w:rPr>
          <w:sz w:val="22"/>
          <w:szCs w:val="22"/>
          <w:u w:val="none"/>
        </w:rPr>
        <w:t>Customer’s Representative</w:t>
      </w:r>
      <w:r w:rsidRPr="00E6709A">
        <w:rPr>
          <w:sz w:val="22"/>
          <w:szCs w:val="22"/>
        </w:rPr>
        <w:t>.  Prior to the commencement of any Services, Customer must designate in writing its Representative(s), who will be required to maintain liaison with MRO at all times during which Services are being performed on the Aircraft and to act on behalf of Customer in all respects. All Representatives must be willing to execute MRO’s standard indemnity and hold harmless agreement before being allowed access to the Service Center.</w:t>
      </w:r>
      <w:r w:rsidRPr="002F32AC">
        <w:rPr>
          <w:sz w:val="22"/>
          <w:szCs w:val="22"/>
        </w:rPr>
        <w:t xml:space="preserve"> </w:t>
      </w:r>
      <w:r w:rsidR="006F496B">
        <w:rPr>
          <w:sz w:val="22"/>
          <w:szCs w:val="22"/>
        </w:rPr>
        <w:t xml:space="preserve"> MRO reserves the right to </w:t>
      </w:r>
      <w:r w:rsidR="00DB765E">
        <w:rPr>
          <w:sz w:val="22"/>
          <w:szCs w:val="22"/>
        </w:rPr>
        <w:t xml:space="preserve">decline </w:t>
      </w:r>
      <w:r w:rsidR="006F496B">
        <w:rPr>
          <w:sz w:val="22"/>
          <w:szCs w:val="22"/>
        </w:rPr>
        <w:t xml:space="preserve">the proposed Customer Representative at its own discretion; such discretion will not be unreasonably exercised by MRO. Customer Representative will comply fully with the Company Visitor Policy at all times. </w:t>
      </w:r>
      <w:r w:rsidR="00E6709A">
        <w:rPr>
          <w:sz w:val="22"/>
          <w:szCs w:val="22"/>
        </w:rPr>
        <w:t xml:space="preserve">Infringement of the Visitor Policy </w:t>
      </w:r>
      <w:r w:rsidR="00DB765E">
        <w:rPr>
          <w:sz w:val="22"/>
          <w:szCs w:val="22"/>
        </w:rPr>
        <w:t xml:space="preserve">by the Representative </w:t>
      </w:r>
      <w:r w:rsidR="00E6709A">
        <w:rPr>
          <w:sz w:val="22"/>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 w:val="22"/>
          <w:szCs w:val="22"/>
        </w:rPr>
      </w:pPr>
      <w:r w:rsidRPr="002F32AC">
        <w:rPr>
          <w:sz w:val="22"/>
          <w:szCs w:val="22"/>
          <w:u w:val="none"/>
        </w:rPr>
        <w:t>Test Flight and Fuel</w:t>
      </w:r>
      <w:r w:rsidRPr="002F32AC">
        <w:rPr>
          <w:sz w:val="22"/>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 w:val="22"/>
          <w:szCs w:val="22"/>
        </w:rPr>
      </w:pPr>
      <w:r w:rsidRPr="002F32AC">
        <w:rPr>
          <w:sz w:val="22"/>
          <w:szCs w:val="22"/>
          <w:u w:val="none"/>
        </w:rPr>
        <w:t>Representative’s Departure</w:t>
      </w:r>
      <w:r w:rsidRPr="002F32AC">
        <w:rPr>
          <w:sz w:val="22"/>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 w:val="22"/>
          <w:szCs w:val="22"/>
        </w:rPr>
      </w:pPr>
      <w:r w:rsidRPr="002F32AC">
        <w:rPr>
          <w:sz w:val="22"/>
          <w:szCs w:val="22"/>
          <w:u w:val="none"/>
        </w:rPr>
        <w:t>Certifications</w:t>
      </w:r>
      <w:r w:rsidRPr="002F32AC">
        <w:rPr>
          <w:sz w:val="22"/>
          <w:szCs w:val="22"/>
        </w:rPr>
        <w:t>. It is Customer’s responsibility to inquire of MRO as to the certifications i</w:t>
      </w:r>
      <w:r w:rsidR="007260A6">
        <w:rPr>
          <w:sz w:val="22"/>
          <w:szCs w:val="22"/>
        </w:rPr>
        <w:t>t</w:t>
      </w:r>
      <w:r w:rsidRPr="002F32AC">
        <w:rPr>
          <w:sz w:val="22"/>
          <w:szCs w:val="22"/>
        </w:rPr>
        <w:t xml:space="preserve"> holds (e.g., FAA, EASA, etc.) and whether Customer’s needs are met by such certifications.   MRO has no duty to inquire of Customer regarding same.</w:t>
      </w:r>
      <w:r w:rsidR="00211DFE">
        <w:rPr>
          <w:sz w:val="22"/>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 w:val="22"/>
          <w:szCs w:val="22"/>
        </w:rPr>
      </w:pPr>
      <w:r w:rsidRPr="00211DFE">
        <w:rPr>
          <w:sz w:val="22"/>
          <w:szCs w:val="22"/>
          <w:u w:val="none"/>
        </w:rPr>
        <w:t>Cargo</w:t>
      </w:r>
      <w:r w:rsidRPr="00211DFE">
        <w:rPr>
          <w:sz w:val="22"/>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 w:val="22"/>
          <w:szCs w:val="22"/>
        </w:rPr>
        <w:t xml:space="preserve"> unless it agrees to perform these tasks for or on behalf of Customer.</w:t>
      </w:r>
    </w:p>
    <w:p w14:paraId="38E1FD4F" w14:textId="77777777" w:rsidR="004238F2" w:rsidRPr="002F32AC" w:rsidRDefault="004238F2" w:rsidP="004238F2">
      <w:pPr>
        <w:pStyle w:val="StyleHeading1Before0pt"/>
        <w:spacing w:after="240"/>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 w:val="22"/>
          <w:szCs w:val="22"/>
        </w:rPr>
      </w:pPr>
      <w:r w:rsidRPr="002F32AC">
        <w:rPr>
          <w:sz w:val="22"/>
          <w:szCs w:val="22"/>
          <w:u w:val="none"/>
        </w:rPr>
        <w:t>Services</w:t>
      </w:r>
      <w:r w:rsidRPr="002F32AC">
        <w:rPr>
          <w:sz w:val="22"/>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 w:val="22"/>
          <w:szCs w:val="22"/>
        </w:rPr>
        <w:t xml:space="preserve"> </w:t>
      </w:r>
      <w:r w:rsidR="00863A55" w:rsidRPr="002F32AC">
        <w:rPr>
          <w:sz w:val="22"/>
          <w:szCs w:val="22"/>
        </w:rPr>
        <w:t>Customer to sign a new or amended</w:t>
      </w:r>
      <w:r w:rsidR="00F94E4B">
        <w:rPr>
          <w:sz w:val="22"/>
          <w:szCs w:val="22"/>
        </w:rPr>
        <w:t xml:space="preserve"> </w:t>
      </w:r>
      <w:r w:rsidR="00863A55" w:rsidRPr="002F32AC">
        <w:rPr>
          <w:sz w:val="22"/>
          <w:szCs w:val="22"/>
        </w:rPr>
        <w:t>Service Agreement</w:t>
      </w:r>
      <w:r w:rsidRPr="002F32AC">
        <w:rPr>
          <w:sz w:val="22"/>
          <w:szCs w:val="22"/>
        </w:rPr>
        <w:t xml:space="preserve"> specifying the additional Services and/or changes to the Service Agreement  which shall become an integral part of the Service Agreement.</w:t>
      </w:r>
    </w:p>
    <w:p w14:paraId="5EEB51E7" w14:textId="77777777" w:rsidR="004238F2" w:rsidRPr="002F32AC" w:rsidRDefault="004238F2" w:rsidP="004238F2">
      <w:pPr>
        <w:pStyle w:val="Heading2"/>
        <w:ind w:left="0" w:firstLine="720"/>
        <w:rPr>
          <w:sz w:val="22"/>
          <w:szCs w:val="22"/>
        </w:rPr>
      </w:pPr>
      <w:r w:rsidRPr="002F32AC">
        <w:rPr>
          <w:sz w:val="22"/>
          <w:szCs w:val="22"/>
          <w:u w:val="none"/>
        </w:rPr>
        <w:t>Standard Tooling</w:t>
      </w:r>
      <w:r w:rsidRPr="002F32AC">
        <w:rPr>
          <w:sz w:val="22"/>
          <w:szCs w:val="22"/>
        </w:rPr>
        <w:t xml:space="preserve">. MRO shall provide the tools, equipment, facilities, and labor normally required to accomplish the Service. </w:t>
      </w:r>
    </w:p>
    <w:p w14:paraId="04B1EAD5" w14:textId="77777777" w:rsidR="004238F2" w:rsidRPr="002F32AC" w:rsidRDefault="004238F2" w:rsidP="004238F2">
      <w:pPr>
        <w:pStyle w:val="Heading2"/>
        <w:ind w:left="0" w:firstLine="720"/>
        <w:rPr>
          <w:sz w:val="22"/>
          <w:szCs w:val="22"/>
        </w:rPr>
      </w:pPr>
      <w:r w:rsidRPr="002F32AC">
        <w:rPr>
          <w:sz w:val="22"/>
          <w:szCs w:val="22"/>
          <w:u w:val="none"/>
        </w:rPr>
        <w:t>Right to Subcontract</w:t>
      </w:r>
      <w:r w:rsidRPr="002F32AC">
        <w:rPr>
          <w:sz w:val="22"/>
          <w:szCs w:val="22"/>
        </w:rPr>
        <w:t>. MRO reserves the right to subcontract any portion of Services it deems necessary and desirable to qualified maintenance providers. MRO will remain</w:t>
      </w:r>
      <w:r w:rsidR="001D2A0E">
        <w:rPr>
          <w:sz w:val="22"/>
          <w:szCs w:val="22"/>
        </w:rPr>
        <w:t xml:space="preserve"> </w:t>
      </w:r>
      <w:r w:rsidRPr="002F32AC">
        <w:rPr>
          <w:sz w:val="22"/>
          <w:szCs w:val="22"/>
        </w:rPr>
        <w:t>responsible for any such subcontracted Services as set forth in MRO’s Limited Warranty, below.</w:t>
      </w:r>
    </w:p>
    <w:p w14:paraId="388A8DAC" w14:textId="77777777" w:rsidR="004238F2" w:rsidRDefault="004238F2" w:rsidP="004238F2">
      <w:pPr>
        <w:pStyle w:val="Heading2"/>
        <w:ind w:left="0" w:firstLine="720"/>
        <w:rPr>
          <w:sz w:val="22"/>
          <w:szCs w:val="22"/>
        </w:rPr>
      </w:pPr>
      <w:r w:rsidRPr="002F32AC">
        <w:rPr>
          <w:sz w:val="22"/>
          <w:szCs w:val="22"/>
          <w:u w:val="none"/>
        </w:rPr>
        <w:t>Customer Representative Workspace</w:t>
      </w:r>
      <w:r w:rsidRPr="002F32AC">
        <w:rPr>
          <w:sz w:val="22"/>
          <w:szCs w:val="22"/>
        </w:rPr>
        <w:t>. MRO shall provide the Service Center Representative(s) with workspace while the Aircraft is at the Service Center.  MRO shall also provide the Service Center Representative with access to telephone, fax and internet connection for the duration of the Service Period.</w:t>
      </w:r>
      <w:r w:rsidR="003C1306">
        <w:rPr>
          <w:sz w:val="22"/>
          <w:szCs w:val="22"/>
        </w:rPr>
        <w:t xml:space="preserve"> Long distance phone service will be provided and usage charged to Customer.</w:t>
      </w:r>
    </w:p>
    <w:p w14:paraId="7D6925F0" w14:textId="517EA0D1" w:rsidR="00300A44" w:rsidRPr="002452B2" w:rsidRDefault="00300A44" w:rsidP="00380F0D">
      <w:pPr>
        <w:pStyle w:val="Heading2"/>
        <w:spacing w:after="120"/>
        <w:ind w:left="0" w:firstLine="720"/>
        <w:rPr>
          <w:sz w:val="22"/>
          <w:szCs w:val="22"/>
        </w:rPr>
      </w:pPr>
      <w:r w:rsidRPr="002452B2">
        <w:rPr>
          <w:sz w:val="22"/>
          <w:szCs w:val="22"/>
          <w:u w:val="none"/>
        </w:rPr>
        <w:t>Customer Parts and Materials requiring sizeable storage space</w:t>
      </w:r>
      <w:r w:rsidRPr="002452B2">
        <w:t>. A storage fee m</w:t>
      </w:r>
      <w:r w:rsidR="00B9366F">
        <w:t>ay be charged to Customer at MRO</w:t>
      </w:r>
      <w:r w:rsidRPr="002452B2">
        <w:t>’s then current Unused Parts &amp; Materials Storage Fee, and is applicable to (</w:t>
      </w:r>
      <w:proofErr w:type="spellStart"/>
      <w:r w:rsidRPr="002452B2">
        <w:t>i</w:t>
      </w:r>
      <w:proofErr w:type="spellEnd"/>
      <w:r w:rsidRPr="002452B2">
        <w:t xml:space="preserve">) aircraft parts and components not destined to be fitted on the Aircraft undergoing Modification including but not limited to interior furnishings, Engine, Nose Cowl, Thrust Reverser, left by the Customer at </w:t>
      </w:r>
      <w:r w:rsidRPr="002452B2">
        <w:rPr>
          <w:sz w:val="22"/>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 w:val="22"/>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 w:val="22"/>
          <w:szCs w:val="22"/>
        </w:rPr>
        <w:t>Service Center</w:t>
      </w:r>
      <w:r w:rsidRPr="002452B2">
        <w:t>.</w:t>
      </w:r>
    </w:p>
    <w:p w14:paraId="1769A3D1" w14:textId="06483D7C" w:rsidR="00763C65" w:rsidRDefault="004238F2" w:rsidP="00380F0D">
      <w:pPr>
        <w:pStyle w:val="Heading2"/>
        <w:spacing w:after="120"/>
        <w:ind w:left="0" w:firstLine="720"/>
        <w:rPr>
          <w:sz w:val="22"/>
          <w:szCs w:val="22"/>
        </w:rPr>
      </w:pPr>
      <w:r w:rsidRPr="00763C65">
        <w:rPr>
          <w:sz w:val="22"/>
          <w:szCs w:val="22"/>
          <w:u w:val="none"/>
        </w:rPr>
        <w:t>Unused Parts &amp; Materials</w:t>
      </w:r>
      <w:r w:rsidRPr="00763C65">
        <w:rPr>
          <w:sz w:val="22"/>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 w:val="22"/>
          <w:szCs w:val="22"/>
        </w:rPr>
        <w:t>For expired LLP (Life Limited Parts) or scrap parts and materials, these shall be subjected to the process in accordance to the RSM (Repair Station Manual) in compliance to the respective aviation authority.</w:t>
      </w:r>
    </w:p>
    <w:p w14:paraId="4ABE43F8" w14:textId="77777777" w:rsidR="004238F2" w:rsidRPr="00763C65" w:rsidRDefault="004238F2" w:rsidP="00380F0D">
      <w:pPr>
        <w:pStyle w:val="Heading2"/>
        <w:spacing w:after="120"/>
        <w:ind w:left="0" w:firstLine="720"/>
        <w:rPr>
          <w:sz w:val="22"/>
          <w:szCs w:val="22"/>
        </w:rPr>
      </w:pPr>
      <w:r w:rsidRPr="00763C65">
        <w:rPr>
          <w:sz w:val="22"/>
          <w:szCs w:val="22"/>
          <w:u w:val="none"/>
        </w:rPr>
        <w:t>Service Records. MRO shall maintain records relating to labor and material applicable to the Services performed for Customer under this GTA or any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w:t>
      </w:r>
      <w:r w:rsidRPr="00763C65">
        <w:rPr>
          <w:sz w:val="22"/>
          <w:szCs w:val="22"/>
        </w:rPr>
      </w:r>
      <w:r w:rsidRPr="00B201A2">
        <w:rPr>
          <w:sz w:val="22"/>
          <w:szCs w:val="22"/>
        </w:rPr>
      </w:r>
      <w:r w:rsidR="00B201A2" w:rsidRPr="00B201A2">
        <w:rPr>
          <w:sz w:val="22"/>
          <w:szCs w:val="22"/>
        </w:rPr>
      </w:r>
      <w:r w:rsidRPr="00B201A2">
        <w:rPr>
          <w:sz w:val="22"/>
          <w:szCs w:val="22"/>
        </w:rPr>
      </w:r>
      <w:r w:rsidR="00B201A2">
        <w:rPr>
          <w:sz w:val="22"/>
          <w:szCs w:val="22"/>
        </w:rPr>
      </w:r>
      <w:r w:rsidRPr="00763C65">
        <w:rPr>
          <w:sz w:val="22"/>
          <w:szCs w:val="22"/>
        </w:rPr>
      </w:r>
    </w:p>
    <w:p w14:paraId="00426008" w14:textId="77777777" w:rsidR="004238F2" w:rsidRPr="002F32AC" w:rsidRDefault="004238F2" w:rsidP="00380F0D">
      <w:pPr>
        <w:pStyle w:val="Heading2"/>
        <w:spacing w:after="120"/>
        <w:ind w:left="0" w:firstLine="720"/>
        <w:rPr>
          <w:sz w:val="22"/>
          <w:szCs w:val="22"/>
        </w:rPr>
      </w:pPr>
      <w:r w:rsidRPr="002F32AC">
        <w:rPr>
          <w:sz w:val="22"/>
          <w:szCs w:val="22"/>
          <w:u w:val="none"/>
        </w:rPr>
        <w:t>Insurance</w:t>
      </w:r>
      <w:r w:rsidRPr="002F32AC">
        <w:rPr>
          <w:sz w:val="22"/>
          <w:szCs w:val="22"/>
        </w:rPr>
        <w:t>. MRO shall maintain the insurance set forth below.</w:t>
      </w:r>
    </w:p>
    <w:p w14:paraId="0D6ACBB5" w14:textId="77777777" w:rsidR="004238F2" w:rsidRPr="002F32AC" w:rsidRDefault="004238F2" w:rsidP="00380F0D">
      <w:pPr>
        <w:pStyle w:val="Heading2"/>
        <w:spacing w:after="120"/>
        <w:ind w:left="0" w:firstLine="720"/>
        <w:rPr>
          <w:sz w:val="22"/>
          <w:szCs w:val="22"/>
        </w:rPr>
      </w:pPr>
      <w:r w:rsidRPr="002F32AC">
        <w:rPr>
          <w:sz w:val="22"/>
          <w:szCs w:val="22"/>
          <w:u w:val="none"/>
        </w:rPr>
        <w:t>Travel</w:t>
      </w:r>
      <w:r w:rsidRPr="002F32AC">
        <w:rPr>
          <w:sz w:val="22"/>
          <w:szCs w:val="22"/>
        </w:rPr>
        <w:t xml:space="preserve">.  If MRO's personnel or parts are required to be transported to any location outside the Service Center for the purpose of effecting Services on the Aircraft or an Engine, all travel time and </w:t>
      </w:r>
      <w:r w:rsidRPr="002F32AC">
        <w:rPr>
          <w:sz w:val="22"/>
          <w:szCs w:val="22"/>
        </w:rPr>
        <w:lastRenderedPageBreak/>
        <w:t xml:space="preserve">all </w:t>
      </w:r>
      <w:r w:rsidR="001D2A0E">
        <w:rPr>
          <w:sz w:val="22"/>
          <w:szCs w:val="22"/>
        </w:rPr>
        <w:t xml:space="preserve">reasonable </w:t>
      </w:r>
      <w:r w:rsidRPr="002F32AC">
        <w:rPr>
          <w:sz w:val="22"/>
          <w:szCs w:val="22"/>
        </w:rPr>
        <w:t>expenses incurred (including transportation costs, wait time, visas, immunizations and the like) shall be charged to and paid by Customer.</w:t>
      </w:r>
    </w:p>
    <w:p w14:paraId="55158617" w14:textId="77777777" w:rsidR="004238F2" w:rsidRPr="002F32AC" w:rsidRDefault="004238F2" w:rsidP="004238F2">
      <w:pPr>
        <w:pStyle w:val="StyleHeading1Before0pt"/>
        <w:spacing w:after="240"/>
        <w:rPr>
          <w:sz w:val="22"/>
          <w:szCs w:val="22"/>
        </w:rPr>
      </w:pPr>
      <w:r w:rsidRPr="002F32AC">
        <w:rPr>
          <w:sz w:val="22"/>
          <w:szCs w:val="22"/>
        </w:rPr>
        <w:t>DELIVERY &amp; REDELIVERY OF AIRCRAFT</w:t>
      </w:r>
    </w:p>
    <w:p w14:paraId="35C6166D" w14:textId="6AB33C20" w:rsidR="004238F2" w:rsidRPr="002F32AC" w:rsidRDefault="004238F2" w:rsidP="00684DAA">
      <w:pPr>
        <w:pStyle w:val="Heading2"/>
        <w:spacing w:after="0"/>
        <w:ind w:left="0" w:firstLine="720"/>
        <w:rPr>
          <w:sz w:val="22"/>
          <w:szCs w:val="22"/>
        </w:rPr>
      </w:pPr>
      <w:r w:rsidRPr="002F32AC">
        <w:rPr>
          <w:sz w:val="22"/>
          <w:szCs w:val="22"/>
          <w:u w:val="none"/>
        </w:rPr>
        <w:t>Delivery</w:t>
      </w:r>
      <w:r w:rsidRPr="002F32AC">
        <w:rPr>
          <w:sz w:val="22"/>
          <w:szCs w:val="22"/>
        </w:rPr>
        <w:t>.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24 hours, re-scheduling of the Services may be necessary if that Service Slot has been assigned to another customer.   In such case, MRO will assign Customer an alternative Service Slot as early as possible.  The parties shall execute a "Delivery Receipt" substantially similar to Exhibit A hereto. The flight crew or Service Center Representative is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and the Customer shall be responsible for all expenses incurred in relocating the Aircraft</w:t>
      </w:r>
      <w:r w:rsidR="005B6F6E">
        <w:rPr>
          <w:sz w:val="22"/>
          <w:szCs w:val="22"/>
        </w:rPr>
        <w:t>, Parking Fees set forth in §1.9</w:t>
      </w:r>
      <w:r w:rsidRPr="002F32AC">
        <w:rPr>
          <w:sz w:val="22"/>
          <w:szCs w:val="22"/>
        </w:rPr>
        <w:t xml:space="preserve"> above, and any other expenses relating to 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p>
    <w:p w14:paraId="0B571922" w14:textId="2945F372" w:rsidR="004238F2" w:rsidRPr="00F47C39" w:rsidRDefault="004238F2" w:rsidP="00684DAA">
      <w:pPr>
        <w:pStyle w:val="Heading2"/>
        <w:spacing w:after="0"/>
        <w:ind w:left="0" w:firstLine="720"/>
        <w:rPr>
          <w:sz w:val="22"/>
          <w:szCs w:val="22"/>
        </w:rPr>
      </w:pPr>
      <w:r w:rsidRPr="00F47C39">
        <w:rPr>
          <w:sz w:val="22"/>
          <w:szCs w:val="22"/>
          <w:u w:val="none"/>
        </w:rPr>
        <w:t>Redelivery.</w:t>
      </w:r>
      <w:r w:rsidRPr="00F47C39">
        <w:rPr>
          <w:sz w:val="22"/>
          <w:szCs w:val="22"/>
        </w:rPr>
        <w:t xml:space="preserve">   MRO will use commercially reasonable efforts to complete all Services and redeliver the Aircraft to the Customer within the Service Period at Service Center for inspection and/or test flights in accordance with the Service Agreement or as otherwise agreed upon in writing. MRO assumes no responsibility for any delay beyond its direct control, including but not limited to Customer’s failure to make payments to MRO as set forth by Service Agreement, events typically considered force majeure, </w:t>
      </w:r>
      <w:r w:rsidR="000E3B47" w:rsidRPr="000E3B47">
        <w:rPr>
          <w:sz w:val="22"/>
          <w:szCs w:val="22"/>
        </w:rPr>
        <w:t>government action</w:t>
      </w:r>
      <w:r w:rsidR="000E3B47">
        <w:rPr>
          <w:sz w:val="22"/>
          <w:szCs w:val="22"/>
        </w:rPr>
        <w:t xml:space="preserve">, </w:t>
      </w:r>
      <w:r w:rsidRPr="00F47C39">
        <w:rPr>
          <w:sz w:val="22"/>
          <w:szCs w:val="22"/>
        </w:rPr>
        <w:t xml:space="preserve">labor shortages and strikes, </w:t>
      </w:r>
      <w:r w:rsidR="000E3B47">
        <w:rPr>
          <w:sz w:val="22"/>
          <w:szCs w:val="22"/>
        </w:rPr>
        <w:t xml:space="preserve">pandemics, epidemics, diseases, quarantines </w:t>
      </w:r>
      <w:r w:rsidRPr="00F47C39">
        <w:rPr>
          <w:sz w:val="22"/>
          <w:szCs w:val="22"/>
        </w:rPr>
        <w:t>and similar occurrences.  If Customer fails to pay any outstanding charges or accept redelivery of the Aircraft within three (3) days after the date of the Redelivery Notice, MRO shall be entitled to a Parking Fee, retroactive to the date of the Redelivery Notice.  In addition to the above, MRO shall be entitled to move the aircraft off MRO’s premises and the Customer shall be responsible for all expenses incurred in relocating the aircraft</w:t>
      </w:r>
      <w:r w:rsidR="005B6F6E">
        <w:rPr>
          <w:sz w:val="22"/>
          <w:szCs w:val="22"/>
        </w:rPr>
        <w:t>, Parking Fees set forth in §1.9</w:t>
      </w:r>
      <w:r w:rsidRPr="00F47C39">
        <w:rPr>
          <w:sz w:val="22"/>
          <w:szCs w:val="22"/>
        </w:rPr>
        <w:t xml:space="preserve"> above, and any other expenses relating to the aircraft. MRO’s liability for loss or damage to the Aircraft, whether under a tort, contract, bailment, or other basis, and MRO’s duty to provide security or to otherwise provide for the safe keeping of the Aircraft shall cease five (5) days after MRO has advised Customer that the Aircraft is available for Redelivery. </w:t>
      </w:r>
      <w:r w:rsidR="003025A3" w:rsidRPr="00F47C39">
        <w:rPr>
          <w:sz w:val="22"/>
          <w:szCs w:val="22"/>
        </w:rPr>
        <w:t xml:space="preserve">The parties shall execute a "Redelivery Receipt" substantially similar to Exhibit B hereto. </w:t>
      </w:r>
      <w:r w:rsidRPr="00F47C39">
        <w:rPr>
          <w:sz w:val="22"/>
          <w:szCs w:val="22"/>
        </w:rPr>
        <w:t>MRO shall have no duty to maintain the Aircraft, its systems or components after it has advised Customer that the Aircraft is available for Redelivery unless Customer and MRO agree otherwise in writing and Customer pays MRO for such Services within three (3)</w:t>
      </w:r>
      <w:r w:rsidR="00C9058C" w:rsidRPr="00F47C39">
        <w:rPr>
          <w:sz w:val="22"/>
          <w:szCs w:val="22"/>
        </w:rPr>
        <w:t xml:space="preserve"> </w:t>
      </w:r>
      <w:r w:rsidRPr="00F47C39">
        <w:rPr>
          <w:sz w:val="22"/>
          <w:szCs w:val="22"/>
        </w:rPr>
        <w:t>days of Customer being invoiced for same.  In connection with Redelivery of the Aircraft, Customer shall be responsible for coordinating with, obtaining the approval of, submitting all documentation required by and paying all costs imposed by any and all governmental authorities and agencies.</w:t>
      </w:r>
    </w:p>
    <w:p w14:paraId="276BF669" w14:textId="77777777" w:rsidR="004238F2" w:rsidRPr="002F32AC" w:rsidRDefault="004238F2" w:rsidP="00684DAA">
      <w:pPr>
        <w:pStyle w:val="StyleHeading1Before0pt"/>
        <w:spacing w:after="120"/>
        <w:rPr>
          <w:sz w:val="22"/>
          <w:szCs w:val="22"/>
        </w:rPr>
      </w:pPr>
      <w:r w:rsidRPr="002F32AC">
        <w:rPr>
          <w:sz w:val="22"/>
          <w:szCs w:val="22"/>
        </w:rPr>
        <w:t>CHARGES AND TERMS OF PAYMENT</w:t>
      </w:r>
    </w:p>
    <w:p w14:paraId="73D8D170" w14:textId="77777777" w:rsidR="004238F2" w:rsidRPr="002F32AC" w:rsidRDefault="004238F2" w:rsidP="00684DAA">
      <w:pPr>
        <w:pStyle w:val="Heading2"/>
        <w:spacing w:after="120"/>
        <w:ind w:left="0" w:firstLine="720"/>
        <w:rPr>
          <w:sz w:val="22"/>
          <w:szCs w:val="22"/>
        </w:rPr>
      </w:pPr>
      <w:r w:rsidRPr="002F32AC">
        <w:rPr>
          <w:sz w:val="22"/>
          <w:szCs w:val="22"/>
          <w:u w:val="none"/>
        </w:rPr>
        <w:t>Invoicing and Payment</w:t>
      </w:r>
      <w:r w:rsidRPr="002F32AC">
        <w:rPr>
          <w:sz w:val="22"/>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spacing w:after="120"/>
        <w:ind w:left="0" w:firstLine="720"/>
        <w:rPr>
          <w:sz w:val="22"/>
          <w:szCs w:val="22"/>
        </w:rPr>
      </w:pPr>
      <w:r w:rsidRPr="002F32AC">
        <w:rPr>
          <w:sz w:val="22"/>
          <w:szCs w:val="22"/>
          <w:u w:val="none"/>
        </w:rPr>
        <w:lastRenderedPageBreak/>
        <w:t>No Set-off or Deduction</w:t>
      </w:r>
      <w:r w:rsidRPr="002F32AC">
        <w:rPr>
          <w:sz w:val="22"/>
          <w:szCs w:val="22"/>
        </w:rPr>
        <w:t>. All payments shall be made without right of set-off or deduction, in U.S. funds immediately available for use by MRO.</w:t>
      </w:r>
    </w:p>
    <w:p w14:paraId="57847A36" w14:textId="77777777" w:rsidR="004238F2" w:rsidRPr="007B0C52" w:rsidRDefault="004238F2" w:rsidP="004238F2">
      <w:pPr>
        <w:pStyle w:val="Heading2"/>
        <w:ind w:left="0" w:firstLine="720"/>
        <w:rPr>
          <w:sz w:val="22"/>
          <w:szCs w:val="22"/>
        </w:rPr>
      </w:pPr>
      <w:r w:rsidRPr="002F32AC">
        <w:rPr>
          <w:sz w:val="22"/>
          <w:szCs w:val="22"/>
          <w:u w:val="none"/>
        </w:rPr>
        <w:t>Disputed Charges</w:t>
      </w:r>
      <w:r w:rsidRPr="002F32AC">
        <w:rPr>
          <w:sz w:val="22"/>
          <w:szCs w:val="22"/>
        </w:rPr>
        <w:t xml:space="preserve">. </w:t>
      </w:r>
      <w:r w:rsidR="007B0C52" w:rsidRPr="007B0C52">
        <w:rPr>
          <w:color w:val="000000"/>
          <w:sz w:val="22"/>
          <w:szCs w:val="22"/>
        </w:rPr>
        <w:t xml:space="preserve">Customer shall provide written notice to MRO of any dispute Customer has to any labor charge or labor invoice from MRO within five (5) business days of the MRO invoice date. Such notice shall set forth the invoice number, disputed amount, and the basis for Customer disputing the amount. Notwithstanding the disputed charges, Customer shall timely pay all undisputed labor charges and all charges for parts, materials, or third party services in all invoices. MRO invoices, to the extent they include charges for parts, materials, or third party services, are due according to the invoice terms. Any dispute of labor charges for which MRO has not received timely notice hereunder is deemed waived, time being strictly of the essence.  Within five (5) business days of MRO’s written request, Customer must pay the amount of any disputed labor invoices into the trust account of an attorney licensed to practice in the State of Delaware, which amounts must remain in trust pending resolution of the disputed invoices. Failure to pay the disputed </w:t>
      </w:r>
      <w:r w:rsidR="0088098B">
        <w:rPr>
          <w:color w:val="000000"/>
          <w:sz w:val="22"/>
          <w:szCs w:val="22"/>
        </w:rPr>
        <w:t xml:space="preserve">invoiced </w:t>
      </w:r>
      <w:r w:rsidR="007B0C52" w:rsidRPr="007B0C52">
        <w:rPr>
          <w:color w:val="000000"/>
          <w:sz w:val="22"/>
          <w:szCs w:val="22"/>
        </w:rPr>
        <w:t>labor amounts into trust pursuant to this section shall be a waiver of any objections to the disputed charges in question.</w:t>
      </w:r>
    </w:p>
    <w:p w14:paraId="105151EC" w14:textId="77777777" w:rsidR="004238F2" w:rsidRPr="002F32AC" w:rsidRDefault="004238F2" w:rsidP="004238F2">
      <w:pPr>
        <w:pStyle w:val="Heading2"/>
        <w:ind w:left="0" w:firstLine="720"/>
        <w:rPr>
          <w:sz w:val="22"/>
          <w:szCs w:val="22"/>
        </w:rPr>
      </w:pPr>
      <w:r w:rsidRPr="002F32AC">
        <w:rPr>
          <w:sz w:val="22"/>
          <w:szCs w:val="22"/>
          <w:u w:val="none"/>
        </w:rPr>
        <w:t>Off-site Services</w:t>
      </w:r>
      <w:r w:rsidRPr="002F32AC">
        <w:rPr>
          <w:sz w:val="22"/>
          <w:szCs w:val="22"/>
        </w:rPr>
        <w:t xml:space="preserve">. Subject to prior written notice to, and approval from Customer, if MRO's personnel or parts are required to be transported to any location other than the Service Center for the purpose of effecting repairs of or accomplishing Service on the Aircraft or Engine, all </w:t>
      </w:r>
      <w:r w:rsidR="00C9058C">
        <w:rPr>
          <w:sz w:val="22"/>
          <w:szCs w:val="22"/>
        </w:rPr>
        <w:t>reasonabl</w:t>
      </w:r>
      <w:r w:rsidR="00D52F4D">
        <w:rPr>
          <w:sz w:val="22"/>
          <w:szCs w:val="22"/>
        </w:rPr>
        <w:t>e</w:t>
      </w:r>
      <w:r w:rsidR="00C9058C">
        <w:rPr>
          <w:sz w:val="22"/>
          <w:szCs w:val="22"/>
        </w:rPr>
        <w:t xml:space="preserve"> </w:t>
      </w:r>
      <w:r w:rsidRPr="002F32AC">
        <w:rPr>
          <w:sz w:val="22"/>
          <w:szCs w:val="22"/>
        </w:rPr>
        <w:t>expenses incurred including any related transportation costs shall be paid by the Customer, including but not limited to costs associated with visas, permits, airport fees, taxes and duties.</w:t>
      </w:r>
    </w:p>
    <w:p w14:paraId="1AC07838" w14:textId="36883F40" w:rsidR="004238F2" w:rsidRPr="002F32AC" w:rsidRDefault="003D1164" w:rsidP="003D1164">
      <w:pPr>
        <w:pStyle w:val="Heading2"/>
        <w:ind w:left="0" w:firstLine="720"/>
        <w:rPr>
          <w:sz w:val="22"/>
          <w:szCs w:val="22"/>
        </w:rPr>
      </w:pPr>
      <w:r>
        <w:rPr>
          <w:sz w:val="22"/>
          <w:szCs w:val="22"/>
          <w:u w:val="none"/>
        </w:rPr>
        <w:t>L</w:t>
      </w:r>
      <w:r w:rsidR="004238F2" w:rsidRPr="002F32AC">
        <w:rPr>
          <w:sz w:val="22"/>
          <w:szCs w:val="22"/>
          <w:u w:val="none"/>
        </w:rPr>
        <w:t>ien Rights</w:t>
      </w:r>
      <w:r w:rsidR="004238F2" w:rsidRPr="002F32AC">
        <w:rPr>
          <w:sz w:val="22"/>
          <w:szCs w:val="22"/>
        </w:rPr>
        <w:t xml:space="preserve">.  Customer acknowledges that MRO shall have a lien on the Aircraft for any unpaid </w:t>
      </w:r>
      <w:r w:rsidR="00E17125">
        <w:rPr>
          <w:sz w:val="22"/>
          <w:szCs w:val="22"/>
        </w:rPr>
        <w:t>S</w:t>
      </w:r>
      <w:r w:rsidR="004238F2" w:rsidRPr="002F32AC">
        <w:rPr>
          <w:sz w:val="22"/>
          <w:szCs w:val="22"/>
        </w:rPr>
        <w:t xml:space="preserve">ervices or charges and for all sums due to MRO by Customer, and agrees that the Aircraft will not be released by MRO until MRO's outstanding charges are paid in full. MRO shall not be liable for any losses, penalties, damages, or other charges for any delay in Redelivery of the Aircraft due to MRO's retention of possession of the Aircraft prior to payment in full.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77777777" w:rsidR="004238F2" w:rsidRPr="002F32AC" w:rsidRDefault="004238F2" w:rsidP="004238F2">
      <w:pPr>
        <w:pStyle w:val="Heading2"/>
        <w:ind w:left="0" w:firstLine="720"/>
        <w:rPr>
          <w:sz w:val="22"/>
          <w:szCs w:val="22"/>
        </w:rPr>
      </w:pPr>
      <w:r w:rsidRPr="002F32AC">
        <w:rPr>
          <w:sz w:val="22"/>
          <w:szCs w:val="22"/>
          <w:u w:val="none"/>
        </w:rPr>
        <w:t>Third Party Liens</w:t>
      </w:r>
      <w:r w:rsidRPr="002F32AC">
        <w:rPr>
          <w:sz w:val="22"/>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in accordance with this GTA. </w:t>
      </w:r>
    </w:p>
    <w:p w14:paraId="366E6C05" w14:textId="77777777" w:rsidR="004238F2" w:rsidRPr="002F32AC" w:rsidRDefault="004238F2" w:rsidP="004238F2">
      <w:pPr>
        <w:pStyle w:val="Heading2"/>
        <w:ind w:left="0" w:firstLine="720"/>
        <w:rPr>
          <w:sz w:val="22"/>
          <w:szCs w:val="22"/>
        </w:rPr>
      </w:pPr>
      <w:r w:rsidRPr="002F32AC">
        <w:rPr>
          <w:sz w:val="22"/>
          <w:szCs w:val="22"/>
          <w:u w:val="none"/>
        </w:rPr>
        <w:t>Time of the Essence</w:t>
      </w:r>
      <w:r w:rsidRPr="002F32AC">
        <w:rPr>
          <w:sz w:val="22"/>
          <w:szCs w:val="22"/>
        </w:rPr>
        <w:t xml:space="preserve">. Time is of the essence with regard to Customer’s payments to MRO, approval of additional or non-routine work, and provision of Customer Furnished Materials. All past due charges and amounts owed to MRO shall accrue interest at the highest rate allowed by law, which rate shall apply both pre-judgment and post-judgment. </w:t>
      </w:r>
    </w:p>
    <w:p w14:paraId="4532D26F" w14:textId="77777777" w:rsidR="004238F2" w:rsidRPr="002F32AC" w:rsidRDefault="004238F2" w:rsidP="004238F2">
      <w:pPr>
        <w:pStyle w:val="Heading2"/>
        <w:ind w:left="0" w:firstLine="720"/>
        <w:rPr>
          <w:sz w:val="22"/>
          <w:szCs w:val="22"/>
        </w:rPr>
      </w:pPr>
      <w:r w:rsidRPr="002F32AC">
        <w:rPr>
          <w:sz w:val="22"/>
          <w:szCs w:val="22"/>
          <w:u w:val="none"/>
        </w:rPr>
        <w:t>Post Redelivery Expenses</w:t>
      </w:r>
      <w:r w:rsidRPr="002F32AC">
        <w:rPr>
          <w:sz w:val="22"/>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7777777" w:rsidR="004238F2" w:rsidRPr="002F32AC" w:rsidRDefault="004238F2" w:rsidP="004238F2">
      <w:pPr>
        <w:pStyle w:val="Heading2"/>
        <w:ind w:left="0" w:firstLine="720"/>
        <w:rPr>
          <w:sz w:val="22"/>
          <w:szCs w:val="22"/>
        </w:rPr>
      </w:pPr>
      <w:r w:rsidRPr="002F32AC">
        <w:rPr>
          <w:sz w:val="22"/>
          <w:szCs w:val="22"/>
          <w:u w:val="none"/>
        </w:rPr>
        <w:t>Taxes/Customs Duty</w:t>
      </w:r>
      <w:r w:rsidRPr="002F32AC">
        <w:rPr>
          <w:sz w:val="22"/>
          <w:szCs w:val="22"/>
        </w:rPr>
        <w:t xml:space="preserve">.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w:t>
      </w:r>
      <w:r w:rsidRPr="002F32AC">
        <w:rPr>
          <w:sz w:val="22"/>
          <w:szCs w:val="22"/>
        </w:rPr>
        <w:t>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77777777" w:rsidR="00F738E2" w:rsidRPr="002F32AC" w:rsidRDefault="004238F2" w:rsidP="004238F2">
      <w:pPr>
        <w:pStyle w:val="Heading2"/>
        <w:ind w:left="0" w:firstLine="720"/>
        <w:rPr>
          <w:sz w:val="22"/>
          <w:szCs w:val="22"/>
        </w:rPr>
      </w:pPr>
      <w:r w:rsidRPr="002F32AC">
        <w:rPr>
          <w:sz w:val="22"/>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“Premium Time” is any work done on an expedite basis (referred to in the industry as “Aircraft on the Ground” or “AOG”). Overtime charges are 1.andard hourly rates and Premium Time charges are 2.andard hourly rates. This Section 6.11 does not apply to Overtime Work that is not requested by the Customer but which MRO chooses to perform, in its sole discretion.</w:t>
      </w:r>
      <w:r w:rsidRPr="002F32AC">
        <w:rPr>
          <w:sz w:val="22"/>
          <w:szCs w:val="22"/>
        </w:rPr>
      </w:r>
      <w:proofErr w:type="spellStart"/>
      <w:r w:rsidRPr="002F32AC">
        <w:rPr>
          <w:sz w:val="22"/>
          <w:szCs w:val="22"/>
        </w:rPr>
      </w:r>
      <w:proofErr w:type="spellEnd"/>
      <w:r w:rsidRPr="002F32AC">
        <w:rPr>
          <w:sz w:val="22"/>
          <w:szCs w:val="22"/>
        </w:rPr>
      </w:r>
      <w:r w:rsidR="00F877EF">
        <w:rPr>
          <w:sz w:val="22"/>
          <w:szCs w:val="22"/>
        </w:rPr>
      </w:r>
      <w:r w:rsidRPr="002F32AC">
        <w:rPr>
          <w:sz w:val="22"/>
          <w:szCs w:val="22"/>
        </w:rPr>
      </w:r>
      <w:r w:rsidR="00F877EF">
        <w:rPr>
          <w:sz w:val="22"/>
          <w:szCs w:val="22"/>
        </w:rPr>
      </w:r>
      <w:r w:rsidRPr="002F32AC">
        <w:rPr>
          <w:sz w:val="22"/>
          <w:szCs w:val="22"/>
        </w:rPr>
      </w:r>
      <w:r w:rsidR="00F877EF">
        <w:rPr>
          <w:sz w:val="22"/>
          <w:szCs w:val="22"/>
        </w:rPr>
      </w:r>
      <w:r w:rsidRPr="002F32AC">
        <w:rPr>
          <w:sz w:val="22"/>
          <w:szCs w:val="22"/>
        </w:rPr>
      </w:r>
    </w:p>
    <w:p w14:paraId="52BD2F29" w14:textId="77777777" w:rsidR="004238F2" w:rsidRPr="002F32AC" w:rsidRDefault="00F738E2" w:rsidP="004238F2">
      <w:pPr>
        <w:pStyle w:val="Heading2"/>
        <w:ind w:left="0" w:firstLine="720"/>
        <w:rPr>
          <w:sz w:val="22"/>
          <w:szCs w:val="22"/>
        </w:rPr>
      </w:pPr>
      <w:r w:rsidRPr="002F32AC">
        <w:rPr>
          <w:sz w:val="22"/>
          <w:szCs w:val="22"/>
          <w:u w:val="none"/>
        </w:rPr>
        <w:t>Unused Parts &amp; Materials</w:t>
      </w:r>
      <w:r w:rsidRPr="002F32AC">
        <w:rPr>
          <w:sz w:val="22"/>
          <w:szCs w:val="22"/>
        </w:rPr>
        <w:t>. Any such materials left unclaimed for more than thirty (30) days after Redelivery Date will become the property of MRO, after which MRO may use, sell or dispose of such materials as MRO deems appropriate, in its sole discretion.  Should MRO decide to dispose of the materials, any costs incurred in such disposal (including MRO’s time) shall be reimbursed to MRO by Customer</w:t>
      </w:r>
      <w:r w:rsidR="009036AE">
        <w:rPr>
          <w:sz w:val="22"/>
          <w:szCs w:val="22"/>
        </w:rPr>
        <w:t>.</w:t>
      </w:r>
    </w:p>
    <w:p w14:paraId="3EC727FD" w14:textId="77777777" w:rsidR="004238F2" w:rsidRPr="002F32AC" w:rsidRDefault="004238F2" w:rsidP="004238F2">
      <w:pPr>
        <w:pStyle w:val="StyleHeading1Before0pt"/>
        <w:spacing w:after="240"/>
        <w:rPr>
          <w:sz w:val="22"/>
          <w:szCs w:val="22"/>
        </w:rPr>
      </w:pPr>
      <w:r w:rsidRPr="002F32AC">
        <w:rPr>
          <w:sz w:val="22"/>
          <w:szCs w:val="22"/>
        </w:rPr>
        <w:t>WARRANTY</w:t>
      </w:r>
    </w:p>
    <w:p w14:paraId="7955E48E" w14:textId="0C8F1A71" w:rsidR="004238F2" w:rsidRPr="002F32AC" w:rsidRDefault="004238F2" w:rsidP="004238F2">
      <w:pPr>
        <w:pStyle w:val="Heading2"/>
        <w:ind w:left="0" w:firstLine="720"/>
        <w:rPr>
          <w:sz w:val="22"/>
          <w:szCs w:val="22"/>
        </w:rPr>
      </w:pPr>
      <w:r w:rsidRPr="002F32AC">
        <w:rPr>
          <w:sz w:val="22"/>
          <w:szCs w:val="22"/>
          <w:u w:val="none"/>
        </w:rPr>
        <w:t>Warranty as to Labor</w:t>
      </w:r>
      <w:r w:rsidRPr="002F32AC">
        <w:rPr>
          <w:sz w:val="22"/>
          <w:szCs w:val="22"/>
        </w:rPr>
        <w:t xml:space="preserve">. </w:t>
      </w:r>
      <w:r w:rsidR="00E77C8A" w:rsidRPr="006153B9">
        <w:rPr>
          <w:sz w:val="22"/>
          <w:szCs w:val="22"/>
        </w:rPr>
        <w:t xml:space="preserve">Except to the extent a more favorable warranty is expressly included in a Service Agreement for the </w:t>
      </w:r>
      <w:r w:rsidR="00E77C8A">
        <w:rPr>
          <w:sz w:val="22"/>
          <w:szCs w:val="22"/>
        </w:rPr>
        <w:t>modification</w:t>
      </w:r>
      <w:r w:rsidR="00E77C8A" w:rsidRPr="006153B9">
        <w:rPr>
          <w:sz w:val="22"/>
          <w:szCs w:val="22"/>
        </w:rPr>
        <w:t xml:space="preserve"> of passenger aircraft to </w:t>
      </w:r>
      <w:r w:rsidR="00E77C8A">
        <w:rPr>
          <w:sz w:val="22"/>
          <w:szCs w:val="22"/>
        </w:rPr>
        <w:t>freighter</w:t>
      </w:r>
      <w:r w:rsidR="00E77C8A" w:rsidRPr="006153B9">
        <w:rPr>
          <w:sz w:val="22"/>
          <w:szCs w:val="22"/>
        </w:rPr>
        <w:t>, a</w:t>
      </w:r>
      <w:r w:rsidR="00E77C8A" w:rsidRPr="002F32AC">
        <w:rPr>
          <w:sz w:val="22"/>
          <w:szCs w:val="22"/>
        </w:rPr>
        <w:t>s the sole and exclusive warranty of any kind granted to Customer (collectively, the “Express Warranty”):</w:t>
      </w:r>
    </w:p>
    <w:p w14:paraId="576880A4" w14:textId="23EF591B" w:rsidR="004238F2" w:rsidRPr="004D10C1" w:rsidRDefault="004238F2" w:rsidP="004D10C1">
      <w:pPr>
        <w:spacing w:after="240"/>
        <w:ind w:firstLine="720"/>
        <w:jc w:val="both"/>
        <w:rPr>
          <w:color w:val="000000"/>
          <w:sz w:val="22"/>
          <w:szCs w:val="22"/>
        </w:rPr>
      </w:pPr>
      <w:r w:rsidRPr="002F32AC">
        <w:rPr>
          <w:sz w:val="22"/>
          <w:szCs w:val="22"/>
        </w:rPr>
        <w:tab/>
        <w:t>(a)</w:t>
      </w:r>
      <w:r w:rsidR="007B0C52">
        <w:rPr>
          <w:b/>
          <w:bCs/>
          <w:color w:val="000000"/>
        </w:rPr>
        <w:t xml:space="preserve">      </w:t>
      </w:r>
      <w:r w:rsidR="007B0C52" w:rsidRPr="007B0C52">
        <w:rPr>
          <w:bCs/>
          <w:color w:val="000000"/>
          <w:sz w:val="22"/>
          <w:szCs w:val="22"/>
        </w:rPr>
        <w:t xml:space="preserve">MRO warrants that the labor performed on Customer’s Aircraft and Engines by MRO, excluding </w:t>
      </w:r>
      <w:r w:rsidR="00EC5826">
        <w:rPr>
          <w:bCs/>
          <w:color w:val="000000"/>
          <w:sz w:val="22"/>
          <w:szCs w:val="22"/>
        </w:rPr>
        <w:t>S</w:t>
      </w:r>
      <w:r w:rsidR="00EC5826" w:rsidRPr="007B0C52">
        <w:rPr>
          <w:bCs/>
          <w:color w:val="000000"/>
          <w:sz w:val="22"/>
          <w:szCs w:val="22"/>
        </w:rPr>
        <w:t xml:space="preserve">ervices </w:t>
      </w:r>
      <w:r w:rsidR="007B0C52" w:rsidRPr="007B0C52">
        <w:rPr>
          <w:bCs/>
          <w:color w:val="000000"/>
          <w:sz w:val="22"/>
          <w:szCs w:val="22"/>
        </w:rPr>
        <w:t>performed by third parties, shall be free from material defects in workmanship for the first to occur of (</w:t>
      </w:r>
      <w:proofErr w:type="spellStart"/>
      <w:r w:rsidR="007B0C52" w:rsidRPr="007B0C52">
        <w:rPr>
          <w:bCs/>
          <w:color w:val="000000"/>
          <w:sz w:val="22"/>
          <w:szCs w:val="22"/>
        </w:rPr>
        <w:t>i</w:t>
      </w:r>
      <w:proofErr w:type="spellEnd"/>
      <w:r w:rsidR="00C85CB8" w:rsidRPr="00C85CB8">
        <w:rPr>
          <w:bCs/>
          <w:color w:val="000000"/>
          <w:sz w:val="22"/>
          <w:szCs w:val="22"/>
        </w:rPr>
        <w:t xml:space="preserve">) twelve (12) calendar months after the Redelivery Date, or (ii) one thousand five hundred (1,500) flight hours after completion of such work; </w:t>
      </w:r>
      <w:r w:rsidR="007B0C52" w:rsidRPr="007B0C52">
        <w:rPr>
          <w:bCs/>
          <w:color w:val="000000"/>
          <w:sz w:val="22"/>
          <w:szCs w:val="22"/>
        </w:rPr>
        <w:t xml:space="preserve"> and </w:t>
      </w:r>
    </w:p>
    <w:p w14:paraId="5F1C0997" w14:textId="77777777" w:rsidR="004238F2" w:rsidRPr="002F32AC" w:rsidRDefault="004238F2" w:rsidP="00380F0D">
      <w:pPr>
        <w:pStyle w:val="Heading2"/>
        <w:spacing w:after="0"/>
        <w:ind w:left="0" w:firstLine="720"/>
        <w:rPr>
          <w:sz w:val="22"/>
          <w:szCs w:val="22"/>
        </w:rPr>
      </w:pPr>
      <w:r w:rsidRPr="002F32AC">
        <w:rPr>
          <w:sz w:val="22"/>
          <w:szCs w:val="22"/>
          <w:u w:val="none"/>
        </w:rPr>
        <w:t>Warranty Procedure</w:t>
      </w:r>
      <w:r w:rsidRPr="002F32AC">
        <w:rPr>
          <w:sz w:val="22"/>
          <w:szCs w:val="22"/>
        </w:rPr>
        <w:t>. In the event of a suspected failure, Customer must notify MRO within ten (10) days of the discovery of the suspected failure and return the Aircraft to MRO's facility for inspection within thirty (30) days of the notification.  Upon return and after inspection and review, MRO and Customer will then determine whether the failure falls within the terms of this warranty.  If the suspected failure precludes safe operation of the Aircraft which cannot be corrected with a temporary repair or deferment, then the aircraft should be removed from service and MRO will send a representative to inspect the aircraft where it is located within three (3) business days of Customer</w:t>
      </w:r>
      <w:r w:rsidR="007D0664">
        <w:rPr>
          <w:sz w:val="22"/>
          <w:szCs w:val="22"/>
        </w:rPr>
        <w:t>’</w:t>
      </w:r>
      <w:r w:rsidRPr="002F32AC">
        <w:rPr>
          <w:sz w:val="22"/>
          <w:szCs w:val="22"/>
        </w:rPr>
        <w:t xml:space="preserve">s written notice to MRO of the suspected failure. </w:t>
      </w:r>
      <w:r w:rsidR="000F057C">
        <w:rPr>
          <w:sz w:val="22"/>
          <w:szCs w:val="22"/>
        </w:rPr>
        <w:t xml:space="preserve">In the event </w:t>
      </w:r>
      <w:r w:rsidRPr="002F32AC">
        <w:rPr>
          <w:sz w:val="22"/>
          <w:szCs w:val="22"/>
        </w:rPr>
        <w:t xml:space="preserve">MRO confirms the warranty claim, MRO shall have the option, </w:t>
      </w:r>
      <w:r w:rsidR="00E876B0">
        <w:rPr>
          <w:sz w:val="22"/>
          <w:szCs w:val="22"/>
        </w:rPr>
        <w:t>eith</w:t>
      </w:r>
      <w:r w:rsidR="007D0664">
        <w:rPr>
          <w:sz w:val="22"/>
          <w:szCs w:val="22"/>
        </w:rPr>
        <w:t>er by agreement with Customer</w:t>
      </w:r>
      <w:r w:rsidR="00E876B0">
        <w:rPr>
          <w:sz w:val="22"/>
          <w:szCs w:val="22"/>
        </w:rPr>
        <w:t xml:space="preserve"> or </w:t>
      </w:r>
      <w:r w:rsidRPr="002F32AC">
        <w:rPr>
          <w:sz w:val="22"/>
          <w:szCs w:val="22"/>
        </w:rPr>
        <w:t>in its sole discretion</w:t>
      </w:r>
      <w:r w:rsidR="00E876B0">
        <w:rPr>
          <w:sz w:val="22"/>
          <w:szCs w:val="22"/>
        </w:rPr>
        <w:t xml:space="preserve"> if no such agreement is reached</w:t>
      </w:r>
      <w:r w:rsidRPr="002F32AC">
        <w:rPr>
          <w:sz w:val="22"/>
          <w:szCs w:val="22"/>
        </w:rPr>
        <w:t xml:space="preserve">, of repairing, </w:t>
      </w:r>
      <w:r w:rsidR="007D0664">
        <w:rPr>
          <w:sz w:val="22"/>
          <w:szCs w:val="22"/>
        </w:rPr>
        <w:t xml:space="preserve">replacing, </w:t>
      </w:r>
      <w:r w:rsidRPr="002F32AC">
        <w:rPr>
          <w:sz w:val="22"/>
          <w:szCs w:val="22"/>
        </w:rPr>
        <w:t xml:space="preserve">reworking </w:t>
      </w:r>
      <w:r w:rsidR="007D0664">
        <w:rPr>
          <w:sz w:val="22"/>
          <w:szCs w:val="22"/>
        </w:rPr>
        <w:t xml:space="preserve">the failed item </w:t>
      </w:r>
      <w:r w:rsidRPr="002F32AC">
        <w:rPr>
          <w:sz w:val="22"/>
          <w:szCs w:val="22"/>
        </w:rPr>
        <w:t xml:space="preserve">or crediting Customer </w:t>
      </w:r>
      <w:r w:rsidR="007D0664">
        <w:rPr>
          <w:sz w:val="22"/>
          <w:szCs w:val="22"/>
        </w:rPr>
        <w:t>an amount equal to MRO’s cost to correct the failure</w:t>
      </w:r>
      <w:r w:rsidRPr="002F32AC">
        <w:rPr>
          <w:sz w:val="22"/>
          <w:szCs w:val="22"/>
        </w:rPr>
        <w:t>.</w:t>
      </w:r>
      <w:r w:rsidR="00E876B0">
        <w:rPr>
          <w:sz w:val="22"/>
          <w:szCs w:val="22"/>
        </w:rPr>
        <w:t xml:space="preserve"> If MRO performs the</w:t>
      </w:r>
      <w:r w:rsidRPr="002F32AC">
        <w:rPr>
          <w:sz w:val="22"/>
          <w:szCs w:val="22"/>
        </w:rPr>
        <w:t xml:space="preserve"> repair</w:t>
      </w:r>
      <w:r w:rsidR="007D0664">
        <w:rPr>
          <w:sz w:val="22"/>
          <w:szCs w:val="22"/>
        </w:rPr>
        <w:t>, replacement,</w:t>
      </w:r>
      <w:r w:rsidRPr="002F32AC">
        <w:rPr>
          <w:sz w:val="22"/>
          <w:szCs w:val="22"/>
        </w:rPr>
        <w:t xml:space="preserve"> or rework, the Aircraft will be </w:t>
      </w:r>
      <w:proofErr w:type="gramStart"/>
      <w:r w:rsidRPr="002F32AC">
        <w:rPr>
          <w:sz w:val="22"/>
          <w:szCs w:val="22"/>
        </w:rPr>
        <w:t>Redelivered</w:t>
      </w:r>
      <w:proofErr w:type="gramEnd"/>
      <w:r w:rsidRPr="002F32AC">
        <w:rPr>
          <w:sz w:val="22"/>
          <w:szCs w:val="22"/>
        </w:rPr>
        <w:t xml:space="preserve"> to Customer at </w:t>
      </w:r>
      <w:r w:rsidR="007D0664">
        <w:rPr>
          <w:sz w:val="22"/>
          <w:szCs w:val="22"/>
        </w:rPr>
        <w:t>such</w:t>
      </w:r>
      <w:r w:rsidRPr="002F32AC">
        <w:rPr>
          <w:sz w:val="22"/>
          <w:szCs w:val="22"/>
        </w:rPr>
        <w:t xml:space="preserve"> location </w:t>
      </w:r>
      <w:r w:rsidR="007D0664">
        <w:rPr>
          <w:sz w:val="22"/>
          <w:szCs w:val="22"/>
        </w:rPr>
        <w:t>as where the warranty work is performed</w:t>
      </w:r>
      <w:r w:rsidRPr="002F32AC">
        <w:rPr>
          <w:sz w:val="22"/>
          <w:szCs w:val="22"/>
        </w:rPr>
        <w:t>. The warranty set out above notwithstanding, MRO shall have no duty to repair any Aircraft if:</w:t>
      </w:r>
    </w:p>
    <w:p w14:paraId="51A8C2EA" w14:textId="77777777" w:rsidR="004238F2" w:rsidRPr="0019341A" w:rsidRDefault="004238F2" w:rsidP="00380F0D">
      <w:pPr>
        <w:widowControl/>
        <w:tabs>
          <w:tab w:val="left" w:pos="-1440"/>
        </w:tabs>
        <w:ind w:left="2160" w:right="720" w:hanging="720"/>
        <w:jc w:val="both"/>
        <w:rPr>
          <w:sz w:val="22"/>
          <w:szCs w:val="22"/>
        </w:rPr>
      </w:pPr>
      <w:r w:rsidRPr="002F32AC">
        <w:rPr>
          <w:sz w:val="22"/>
          <w:szCs w:val="22"/>
        </w:rPr>
        <w:t>a.</w:t>
      </w:r>
      <w:r w:rsidRPr="002F32AC">
        <w:rPr>
          <w:sz w:val="22"/>
          <w:szCs w:val="22"/>
        </w:rPr>
        <w:tab/>
      </w:r>
      <w:r w:rsidR="007D0664" w:rsidRPr="007D0664">
        <w:rPr>
          <w:rFonts w:eastAsia="MS Mincho"/>
          <w:sz w:val="22"/>
          <w:szCs w:val="22"/>
          <w:lang w:eastAsia="ja-JP"/>
        </w:rPr>
        <w:t>The Aircraft has not been properly operated and maintained in accordance with the manufacturer’s instructions or other approved maintenance program;</w:t>
      </w:r>
    </w:p>
    <w:p w14:paraId="524A7BC6" w14:textId="77777777" w:rsidR="004238F2" w:rsidRPr="0019341A" w:rsidRDefault="004238F2" w:rsidP="00380F0D">
      <w:pPr>
        <w:widowControl/>
        <w:tabs>
          <w:tab w:val="left" w:pos="-1440"/>
        </w:tabs>
        <w:ind w:left="2160" w:right="720" w:hanging="720"/>
        <w:jc w:val="both"/>
        <w:rPr>
          <w:sz w:val="22"/>
          <w:szCs w:val="22"/>
        </w:rPr>
      </w:pPr>
      <w:r w:rsidRPr="0019341A">
        <w:rPr>
          <w:sz w:val="22"/>
          <w:szCs w:val="22"/>
        </w:rPr>
        <w:lastRenderedPageBreak/>
        <w:t>b.</w:t>
      </w:r>
      <w:r w:rsidRPr="0019341A">
        <w:rPr>
          <w:sz w:val="22"/>
          <w:szCs w:val="22"/>
        </w:rPr>
        <w:tab/>
        <w:t>The Aircraft has been subjected to misuse, neglect, accident</w:t>
      </w:r>
      <w:r w:rsidR="00EF0D87" w:rsidRPr="0019341A">
        <w:rPr>
          <w:sz w:val="22"/>
          <w:szCs w:val="22"/>
        </w:rPr>
        <w:t xml:space="preserve">, or </w:t>
      </w:r>
      <w:r w:rsidR="00E7080C" w:rsidRPr="0019341A">
        <w:rPr>
          <w:sz w:val="22"/>
          <w:szCs w:val="22"/>
        </w:rPr>
        <w:t xml:space="preserve">the allegedly defective area </w:t>
      </w:r>
      <w:r w:rsidR="00EF0D87" w:rsidRPr="0019341A">
        <w:rPr>
          <w:sz w:val="22"/>
          <w:szCs w:val="22"/>
        </w:rPr>
        <w:t xml:space="preserve">has </w:t>
      </w:r>
      <w:r w:rsidR="00E7080C" w:rsidRPr="0019341A">
        <w:rPr>
          <w:sz w:val="22"/>
          <w:szCs w:val="22"/>
        </w:rPr>
        <w:t xml:space="preserve">been </w:t>
      </w:r>
      <w:r w:rsidR="007D0664" w:rsidRPr="0019341A">
        <w:rPr>
          <w:sz w:val="22"/>
          <w:szCs w:val="22"/>
        </w:rPr>
        <w:t xml:space="preserve">modified, </w:t>
      </w:r>
      <w:r w:rsidR="00E7080C" w:rsidRPr="0019341A">
        <w:rPr>
          <w:sz w:val="22"/>
          <w:szCs w:val="22"/>
        </w:rPr>
        <w:t>repaired</w:t>
      </w:r>
      <w:r w:rsidR="007D0664" w:rsidRPr="0019341A">
        <w:rPr>
          <w:sz w:val="22"/>
          <w:szCs w:val="22"/>
        </w:rPr>
        <w:t>,</w:t>
      </w:r>
      <w:r w:rsidR="00E7080C" w:rsidRPr="0019341A">
        <w:rPr>
          <w:sz w:val="22"/>
          <w:szCs w:val="22"/>
        </w:rPr>
        <w:t xml:space="preserve"> or altered by others</w:t>
      </w:r>
      <w:r w:rsidRPr="0019341A">
        <w:rPr>
          <w:sz w:val="22"/>
          <w:szCs w:val="22"/>
        </w:rPr>
        <w:t>;</w:t>
      </w:r>
    </w:p>
    <w:p w14:paraId="0E7B42EF" w14:textId="77777777" w:rsidR="007D0664" w:rsidRPr="0019341A" w:rsidRDefault="004238F2" w:rsidP="00380F0D">
      <w:pPr>
        <w:widowControl/>
        <w:tabs>
          <w:tab w:val="left" w:pos="-1440"/>
        </w:tabs>
        <w:ind w:left="2160" w:right="720" w:hanging="720"/>
        <w:jc w:val="both"/>
        <w:rPr>
          <w:sz w:val="22"/>
          <w:szCs w:val="22"/>
        </w:rPr>
      </w:pPr>
      <w:r w:rsidRPr="0019341A">
        <w:rPr>
          <w:sz w:val="22"/>
          <w:szCs w:val="22"/>
        </w:rPr>
        <w:t>c.</w:t>
      </w:r>
      <w:r w:rsidRPr="0019341A">
        <w:rPr>
          <w:sz w:val="22"/>
          <w:szCs w:val="22"/>
        </w:rPr>
        <w:tab/>
      </w:r>
      <w:r w:rsidR="00F738E2" w:rsidRPr="0019341A">
        <w:rPr>
          <w:rFonts w:eastAsia="MS Mincho"/>
          <w:bCs/>
          <w:sz w:val="22"/>
          <w:szCs w:val="22"/>
          <w:lang w:eastAsia="ja-JP"/>
        </w:rPr>
        <w:t xml:space="preserve">Technical </w:t>
      </w:r>
      <w:r w:rsidR="00F738E2" w:rsidRPr="0019341A">
        <w:rPr>
          <w:rFonts w:eastAsia="MS Mincho"/>
          <w:sz w:val="22"/>
          <w:szCs w:val="22"/>
          <w:lang w:eastAsia="ja-JP"/>
        </w:rPr>
        <w:t>records have not been kept and returned with the Aircraft in accordance with the record keeping requirements of the FAA (or such other aviation authority having jurisdiction over the Aircraft)</w:t>
      </w:r>
      <w:r w:rsidRPr="0019341A">
        <w:rPr>
          <w:sz w:val="22"/>
          <w:szCs w:val="22"/>
        </w:rPr>
        <w:t xml:space="preserve">; </w:t>
      </w:r>
    </w:p>
    <w:p w14:paraId="29C382CC" w14:textId="77777777" w:rsidR="004238F2" w:rsidRPr="0019341A" w:rsidRDefault="007D0664" w:rsidP="00380F0D">
      <w:pPr>
        <w:widowControl/>
        <w:tabs>
          <w:tab w:val="left" w:pos="-1440"/>
        </w:tabs>
        <w:ind w:left="2160" w:right="720" w:hanging="720"/>
        <w:jc w:val="both"/>
        <w:rPr>
          <w:sz w:val="22"/>
          <w:szCs w:val="22"/>
        </w:rPr>
      </w:pPr>
      <w:r w:rsidRPr="0019341A">
        <w:rPr>
          <w:sz w:val="22"/>
          <w:szCs w:val="22"/>
        </w:rPr>
        <w:t>d.</w:t>
      </w:r>
      <w:r w:rsidRPr="0019341A">
        <w:rPr>
          <w:sz w:val="22"/>
          <w:szCs w:val="22"/>
        </w:rPr>
        <w:tab/>
      </w:r>
      <w:r w:rsidR="0019341A" w:rsidRPr="007D0664">
        <w:rPr>
          <w:rFonts w:eastAsia="MS Mincho"/>
          <w:sz w:val="22"/>
          <w:szCs w:val="22"/>
          <w:lang w:eastAsia="ja-JP"/>
        </w:rPr>
        <w:t xml:space="preserve">Is due to normal wear, tear, and use; </w:t>
      </w:r>
      <w:r w:rsidR="004238F2" w:rsidRPr="0019341A">
        <w:rPr>
          <w:sz w:val="22"/>
          <w:szCs w:val="22"/>
        </w:rPr>
        <w:t>or,</w:t>
      </w:r>
    </w:p>
    <w:p w14:paraId="4C7D99E2" w14:textId="77777777" w:rsidR="004238F2" w:rsidRPr="0019341A" w:rsidRDefault="0019341A" w:rsidP="005A33CF">
      <w:pPr>
        <w:tabs>
          <w:tab w:val="left" w:pos="-1440"/>
        </w:tabs>
        <w:spacing w:after="240"/>
        <w:ind w:left="2160" w:right="720" w:hanging="720"/>
        <w:jc w:val="both"/>
        <w:rPr>
          <w:sz w:val="22"/>
          <w:szCs w:val="22"/>
        </w:rPr>
      </w:pPr>
      <w:r w:rsidRPr="0019341A">
        <w:rPr>
          <w:sz w:val="22"/>
          <w:szCs w:val="22"/>
        </w:rPr>
        <w:t>e</w:t>
      </w:r>
      <w:r w:rsidR="004238F2" w:rsidRPr="0019341A">
        <w:rPr>
          <w:sz w:val="22"/>
          <w:szCs w:val="22"/>
        </w:rPr>
        <w:t>.</w:t>
      </w:r>
      <w:r w:rsidR="004238F2" w:rsidRPr="0019341A">
        <w:rPr>
          <w:sz w:val="22"/>
          <w:szCs w:val="22"/>
        </w:rPr>
        <w:tab/>
        <w:t>Customer has failed to timely pay MRO for the Services provided under this GTA and applicable Service Agreement</w:t>
      </w:r>
      <w:r w:rsidR="00F738E2" w:rsidRPr="0019341A">
        <w:rPr>
          <w:sz w:val="22"/>
          <w:szCs w:val="22"/>
        </w:rPr>
        <w:t xml:space="preserve"> and such </w:t>
      </w:r>
      <w:r w:rsidR="002F32AC" w:rsidRPr="0019341A">
        <w:rPr>
          <w:sz w:val="22"/>
          <w:szCs w:val="22"/>
        </w:rPr>
        <w:t>failure</w:t>
      </w:r>
      <w:r w:rsidR="00F738E2" w:rsidRPr="0019341A">
        <w:rPr>
          <w:sz w:val="22"/>
          <w:szCs w:val="22"/>
        </w:rPr>
        <w:t xml:space="preserve"> has not been cured </w:t>
      </w:r>
      <w:r w:rsidR="00891D4F" w:rsidRPr="0019341A">
        <w:rPr>
          <w:sz w:val="22"/>
          <w:szCs w:val="22"/>
        </w:rPr>
        <w:t xml:space="preserve">in accordance with §6.3 above and </w:t>
      </w:r>
      <w:r w:rsidR="00F738E2" w:rsidRPr="0019341A">
        <w:rPr>
          <w:sz w:val="22"/>
          <w:szCs w:val="22"/>
        </w:rPr>
        <w:t>within the warranty period</w:t>
      </w:r>
      <w:r w:rsidR="004238F2" w:rsidRPr="0019341A">
        <w:rPr>
          <w:sz w:val="22"/>
          <w:szCs w:val="22"/>
        </w:rPr>
        <w:t>.</w:t>
      </w:r>
    </w:p>
    <w:p w14:paraId="098561C6" w14:textId="77777777" w:rsidR="004238F2" w:rsidRPr="002F32AC" w:rsidRDefault="004238F2" w:rsidP="00380F0D">
      <w:pPr>
        <w:pStyle w:val="Heading2"/>
        <w:spacing w:after="120"/>
        <w:ind w:left="0" w:firstLine="720"/>
        <w:rPr>
          <w:sz w:val="22"/>
          <w:szCs w:val="22"/>
        </w:rPr>
      </w:pPr>
      <w:r w:rsidRPr="002F32AC">
        <w:rPr>
          <w:sz w:val="22"/>
          <w:szCs w:val="22"/>
          <w:u w:val="none"/>
        </w:rPr>
        <w:t>Limitation on Liability</w:t>
      </w:r>
      <w:r w:rsidRPr="002F32AC">
        <w:rPr>
          <w:b/>
          <w:sz w:val="22"/>
          <w:szCs w:val="22"/>
        </w:rPr>
        <w:t xml:space="preserve">.  </w:t>
      </w:r>
      <w:r w:rsidRPr="002F32AC">
        <w:rPr>
          <w:sz w:val="22"/>
          <w:szCs w:val="22"/>
        </w:rPr>
        <w:t>NOTWITHSTANDING ANYTHING TO THE CONTRARY IN THE SERVICE AGREEMENT OR THESE TERMS, AND EXCLUDING ONLY INTENTIONALLY TORTIOUS ACTIVITIES OF MRO’S OFFICERS</w:t>
      </w:r>
      <w:r w:rsidR="00BA16A1">
        <w:rPr>
          <w:sz w:val="22"/>
          <w:szCs w:val="22"/>
        </w:rPr>
        <w:t xml:space="preserve">, </w:t>
      </w:r>
      <w:r w:rsidRPr="002F32AC">
        <w:rPr>
          <w:sz w:val="22"/>
          <w:szCs w:val="22"/>
        </w:rPr>
        <w:t xml:space="preserve">DIRECTORS, </w:t>
      </w:r>
      <w:r w:rsidR="00BA16A1">
        <w:rPr>
          <w:sz w:val="22"/>
          <w:szCs w:val="22"/>
        </w:rPr>
        <w:t xml:space="preserve">AGENTS, </w:t>
      </w:r>
      <w:r w:rsidR="00E7080C">
        <w:rPr>
          <w:sz w:val="22"/>
          <w:szCs w:val="22"/>
        </w:rPr>
        <w:t xml:space="preserve">OR </w:t>
      </w:r>
      <w:r w:rsidR="00BA16A1">
        <w:rPr>
          <w:sz w:val="22"/>
          <w:szCs w:val="22"/>
        </w:rPr>
        <w:t xml:space="preserve">EMPLOYEES </w:t>
      </w:r>
      <w:r w:rsidRPr="002F32AC">
        <w:rPr>
          <w:sz w:val="22"/>
          <w:szCs w:val="22"/>
        </w:rPr>
        <w:t xml:space="preserve">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 FOR ANY ACTS OR OMISSIONS OF A MRO SUBCONTRACTOR; OR (E)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spacing w:after="120"/>
        <w:ind w:left="0" w:firstLine="720"/>
        <w:rPr>
          <w:sz w:val="22"/>
          <w:szCs w:val="22"/>
        </w:rPr>
      </w:pPr>
      <w:r w:rsidRPr="002F32AC">
        <w:rPr>
          <w:sz w:val="22"/>
          <w:szCs w:val="22"/>
          <w:u w:val="none"/>
        </w:rPr>
        <w:t>Disclaimer of Warranties</w:t>
      </w:r>
      <w:r w:rsidRPr="002F32AC">
        <w:rPr>
          <w:b/>
          <w:sz w:val="22"/>
          <w:szCs w:val="22"/>
        </w:rPr>
        <w:t xml:space="preserve">.  </w:t>
      </w:r>
      <w:r w:rsidRPr="002F32AC">
        <w:rPr>
          <w:sz w:val="22"/>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77777777" w:rsidR="004238F2" w:rsidRPr="002F32AC" w:rsidRDefault="004238F2" w:rsidP="00380F0D">
      <w:pPr>
        <w:pStyle w:val="Heading2"/>
        <w:spacing w:after="0"/>
        <w:ind w:left="0" w:firstLine="720"/>
        <w:rPr>
          <w:sz w:val="22"/>
          <w:szCs w:val="22"/>
        </w:rPr>
      </w:pPr>
      <w:r w:rsidRPr="002F32AC">
        <w:rPr>
          <w:sz w:val="22"/>
          <w:szCs w:val="22"/>
          <w:u w:val="none"/>
        </w:rPr>
        <w:t>Limitation on Liability and Damages</w:t>
      </w:r>
      <w:r w:rsidRPr="002F32AC">
        <w:rPr>
          <w:b/>
          <w:sz w:val="22"/>
          <w:szCs w:val="22"/>
        </w:rPr>
        <w:t xml:space="preserve">.  </w:t>
      </w:r>
      <w:r w:rsidRPr="002F32AC">
        <w:rPr>
          <w:sz w:val="22"/>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380F0D">
      <w:pPr>
        <w:pStyle w:val="Heading2"/>
        <w:spacing w:after="0"/>
        <w:ind w:left="0" w:firstLine="720"/>
        <w:rPr>
          <w:sz w:val="22"/>
          <w:szCs w:val="22"/>
        </w:rPr>
      </w:pPr>
      <w:r w:rsidRPr="002F32AC">
        <w:rPr>
          <w:sz w:val="22"/>
          <w:szCs w:val="22"/>
          <w:u w:val="none"/>
        </w:rPr>
        <w:t>Consideration for Limitations</w:t>
      </w:r>
      <w:r w:rsidRPr="002F32AC">
        <w:rPr>
          <w:sz w:val="22"/>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77777777" w:rsidR="004238F2" w:rsidRPr="002F32AC" w:rsidRDefault="004238F2" w:rsidP="004238F2">
      <w:pPr>
        <w:pStyle w:val="Heading2"/>
        <w:ind w:left="0" w:firstLine="720"/>
        <w:rPr>
          <w:sz w:val="22"/>
          <w:szCs w:val="22"/>
        </w:rPr>
      </w:pPr>
      <w:r w:rsidRPr="002F32AC">
        <w:rPr>
          <w:sz w:val="22"/>
          <w:szCs w:val="22"/>
          <w:u w:val="none"/>
        </w:rPr>
        <w:lastRenderedPageBreak/>
        <w:t>Exclusions to Express Warranty</w:t>
      </w:r>
      <w:r w:rsidRPr="002F32AC">
        <w:rPr>
          <w:sz w:val="22"/>
          <w:szCs w:val="22"/>
        </w:rPr>
        <w:t>.  Customer shall have no claim under the Express Warranty or otherwise for failures caused in whole or in material part by (</w:t>
      </w:r>
      <w:proofErr w:type="spellStart"/>
      <w:r w:rsidRPr="002F32AC">
        <w:rPr>
          <w:sz w:val="22"/>
          <w:szCs w:val="22"/>
        </w:rPr>
        <w:t>i</w:t>
      </w:r>
      <w:proofErr w:type="spellEnd"/>
      <w:r w:rsidRPr="002F32AC">
        <w:rPr>
          <w:sz w:val="22"/>
          <w:szCs w:val="22"/>
        </w:rPr>
        <w:t xml:space="preserve">) failure to properly maintain the Aircraft, Engine or part in question; or (ii) misuse, neglect, accident, repair or alteration by others.  In addition, MRO shall have no liability to Customer for breach of the Express Warranty if Customer fails to maintain proper records and make same available to MRO, so that MRO can determine the cause of and repair the failure in question.  </w:t>
      </w:r>
      <w:r w:rsidR="007E02A8">
        <w:rPr>
          <w:sz w:val="22"/>
          <w:szCs w:val="22"/>
        </w:rPr>
        <w:t xml:space="preserve">In the event </w:t>
      </w:r>
      <w:r w:rsidRPr="002F32AC">
        <w:rPr>
          <w:sz w:val="22"/>
          <w:szCs w:val="22"/>
        </w:rPr>
        <w:t>Customer did not timely make payment as required by the Service Agreement or this GTA</w:t>
      </w:r>
      <w:r w:rsidR="00FA729E">
        <w:rPr>
          <w:sz w:val="22"/>
          <w:szCs w:val="22"/>
        </w:rPr>
        <w:t>, MRO’s warranty shall be suspended until such time as all sums due MRO have been paid</w:t>
      </w:r>
      <w:r w:rsidRPr="002F32AC">
        <w:rPr>
          <w:sz w:val="22"/>
          <w:szCs w:val="22"/>
        </w:rPr>
        <w:t xml:space="preserve">. </w:t>
      </w:r>
      <w:r w:rsidR="00FA729E">
        <w:rPr>
          <w:sz w:val="22"/>
          <w:szCs w:val="22"/>
        </w:rPr>
        <w:t>Any such suspension shall not extend the warranty period.</w:t>
      </w:r>
      <w:r w:rsidRPr="002F32AC">
        <w:rPr>
          <w:sz w:val="22"/>
          <w:szCs w:val="22"/>
        </w:rPr>
        <w:t xml:space="preserve"> 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spacing w:after="240"/>
        <w:rPr>
          <w:sz w:val="22"/>
          <w:szCs w:val="22"/>
        </w:rPr>
      </w:pPr>
      <w:r w:rsidRPr="002F32AC">
        <w:rPr>
          <w:sz w:val="22"/>
          <w:szCs w:val="22"/>
        </w:rPr>
        <w:t>LIABILITY &amp; INDEMNITY</w:t>
      </w:r>
    </w:p>
    <w:p w14:paraId="161BE698" w14:textId="59E9546A" w:rsidR="004238F2" w:rsidRPr="002F32AC" w:rsidRDefault="004238F2" w:rsidP="00380F0D">
      <w:pPr>
        <w:pStyle w:val="Heading2"/>
        <w:spacing w:after="0"/>
        <w:ind w:left="0" w:firstLine="720"/>
        <w:rPr>
          <w:sz w:val="22"/>
          <w:szCs w:val="22"/>
        </w:rPr>
      </w:pPr>
      <w:r w:rsidRPr="002F32AC">
        <w:rPr>
          <w:sz w:val="22"/>
          <w:szCs w:val="22"/>
          <w:u w:val="none"/>
        </w:rPr>
        <w:t>Risk of Loss.</w:t>
      </w:r>
      <w:r w:rsidRPr="002F32AC">
        <w:rPr>
          <w:sz w:val="22"/>
          <w:szCs w:val="22"/>
        </w:rPr>
        <w:t xml:space="preserve"> Customer shall at all times bear the risk of loss to the Aircraft</w:t>
      </w:r>
      <w:r w:rsidR="00E17125">
        <w:rPr>
          <w:sz w:val="22"/>
          <w:szCs w:val="22"/>
        </w:rPr>
        <w:t xml:space="preserve"> due to any cause including, but not limited to, theft, fire, </w:t>
      </w:r>
      <w:r w:rsidR="00E51719">
        <w:rPr>
          <w:sz w:val="22"/>
          <w:szCs w:val="22"/>
        </w:rPr>
        <w:t xml:space="preserve">adverse weather including </w:t>
      </w:r>
      <w:r w:rsidR="00E17125">
        <w:rPr>
          <w:sz w:val="22"/>
          <w:szCs w:val="22"/>
        </w:rPr>
        <w:t xml:space="preserve">windstorm, </w:t>
      </w:r>
      <w:r w:rsidR="00814634">
        <w:rPr>
          <w:sz w:val="22"/>
          <w:szCs w:val="22"/>
        </w:rPr>
        <w:t xml:space="preserve">or </w:t>
      </w:r>
      <w:r w:rsidR="00E17125">
        <w:rPr>
          <w:sz w:val="22"/>
          <w:szCs w:val="22"/>
        </w:rPr>
        <w:t>acts of third parties over whom MRO has no control</w:t>
      </w:r>
      <w:r w:rsidRPr="002F32AC">
        <w:rPr>
          <w:sz w:val="22"/>
          <w:szCs w:val="22"/>
        </w:rPr>
        <w:t>, except to the extent set forth in the below MRO Indemnity.</w:t>
      </w:r>
    </w:p>
    <w:p w14:paraId="7D6A716D" w14:textId="125FD83C" w:rsidR="0086119B" w:rsidRPr="0086119B" w:rsidRDefault="004238F2" w:rsidP="0086119B">
      <w:pPr>
        <w:pStyle w:val="Heading2"/>
        <w:spacing w:after="0"/>
        <w:ind w:left="0" w:firstLine="720"/>
        <w:rPr>
          <w:sz w:val="22"/>
          <w:szCs w:val="22"/>
        </w:rPr>
      </w:pPr>
      <w:r w:rsidRPr="002F32AC">
        <w:rPr>
          <w:sz w:val="22"/>
          <w:szCs w:val="22"/>
          <w:u w:val="none"/>
        </w:rPr>
        <w:t>MRO Indemnity.</w:t>
      </w:r>
      <w:r w:rsidRPr="002F32AC">
        <w:rPr>
          <w:sz w:val="22"/>
          <w:szCs w:val="22"/>
        </w:rPr>
        <w:t xml:space="preserve">  MRO agrees to indemnify, defend and hold harmless Customer, its directors, officers, employees, agents and representatives from and against all losses, damages, or expenses of every character, including legal fees and court costs, </w:t>
      </w:r>
      <w:r w:rsidR="0086119B" w:rsidRPr="003B2592">
        <w:rPr>
          <w:sz w:val="22"/>
          <w:szCs w:val="22"/>
        </w:rPr>
        <w:t>claimed by third parties against any such indemnitees and arising out of or caused by MRO’s gross negligence or intentionally tortious conduct</w:t>
      </w:r>
      <w:r w:rsidR="0086119B">
        <w:rPr>
          <w:sz w:val="22"/>
          <w:szCs w:val="22"/>
        </w:rPr>
        <w:t>.</w:t>
      </w:r>
    </w:p>
    <w:p w14:paraId="4AC25BFD" w14:textId="5E82937F" w:rsidR="00FA729E" w:rsidRPr="0091305C" w:rsidRDefault="004238F2" w:rsidP="0091305C">
      <w:pPr>
        <w:pStyle w:val="Heading2"/>
        <w:spacing w:after="0"/>
        <w:ind w:left="0" w:firstLine="720"/>
        <w:rPr>
          <w:sz w:val="22"/>
          <w:szCs w:val="22"/>
        </w:rPr>
      </w:pPr>
      <w:r w:rsidRPr="002F32AC">
        <w:rPr>
          <w:sz w:val="22"/>
          <w:szCs w:val="22"/>
          <w:u w:val="none"/>
        </w:rPr>
        <w:t>Customer Indemnity</w:t>
      </w:r>
      <w:r w:rsidRPr="002F32AC">
        <w:rPr>
          <w:sz w:val="22"/>
          <w:szCs w:val="22"/>
        </w:rPr>
        <w:t>.  Customer agrees to indemnify, defend and hold harmless MRO, its directors, officers, employees, agents and representatives from and against all losses, damages, or expenses of every character, including legal fees and court costs, arising out of or caused by</w:t>
      </w:r>
      <w:r w:rsidR="003F1457">
        <w:rPr>
          <w:sz w:val="22"/>
          <w:szCs w:val="22"/>
        </w:rPr>
        <w:t>:</w:t>
      </w:r>
      <w:r w:rsidRPr="002F32AC">
        <w:rPr>
          <w:sz w:val="22"/>
          <w:szCs w:val="22"/>
        </w:rPr>
        <w:t xml:space="preserve"> (</w:t>
      </w:r>
      <w:proofErr w:type="spellStart"/>
      <w:r w:rsidRPr="002F32AC">
        <w:rPr>
          <w:sz w:val="22"/>
          <w:szCs w:val="22"/>
        </w:rPr>
        <w:t>i</w:t>
      </w:r>
      <w:proofErr w:type="spellEnd"/>
      <w:r w:rsidRPr="002F32AC">
        <w:rPr>
          <w:sz w:val="22"/>
          <w:szCs w:val="22"/>
        </w:rPr>
        <w:t>) Customer’s gross negligence, or willful misconduct or that of its employees or representatives</w:t>
      </w:r>
      <w:r w:rsidR="003F1457">
        <w:rPr>
          <w:sz w:val="22"/>
          <w:szCs w:val="22"/>
        </w:rPr>
        <w:t>;</w:t>
      </w:r>
      <w:r w:rsidRPr="002F32AC">
        <w:rPr>
          <w:sz w:val="22"/>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services;  (iii) errors in information, documentation or instructions provided by Customer or its employees or representatives to MRO</w:t>
      </w:r>
      <w:r w:rsidR="003F1457">
        <w:rPr>
          <w:sz w:val="22"/>
          <w:szCs w:val="22"/>
        </w:rPr>
        <w:t>;</w:t>
      </w:r>
      <w:r w:rsidR="0091305C">
        <w:rPr>
          <w:sz w:val="22"/>
          <w:szCs w:val="22"/>
        </w:rPr>
        <w:t xml:space="preserve"> </w:t>
      </w:r>
      <w:r w:rsidR="003F1457">
        <w:rPr>
          <w:sz w:val="22"/>
          <w:szCs w:val="22"/>
        </w:rPr>
        <w:t xml:space="preserve">(iv) </w:t>
      </w:r>
      <w:r w:rsidR="0091305C" w:rsidRPr="003B2592">
        <w:rPr>
          <w:sz w:val="22"/>
          <w:szCs w:val="22"/>
        </w:rPr>
        <w:t xml:space="preserve">the </w:t>
      </w:r>
      <w:r w:rsidR="003F1457">
        <w:rPr>
          <w:sz w:val="22"/>
          <w:szCs w:val="22"/>
        </w:rPr>
        <w:t xml:space="preserve">pre-existing </w:t>
      </w:r>
      <w:r w:rsidR="0091305C" w:rsidRPr="003B2592">
        <w:rPr>
          <w:sz w:val="22"/>
          <w:szCs w:val="22"/>
        </w:rPr>
        <w:t>condition of the Aircraft</w:t>
      </w:r>
      <w:r w:rsidR="003F1457">
        <w:rPr>
          <w:sz w:val="22"/>
          <w:szCs w:val="22"/>
        </w:rPr>
        <w:t xml:space="preserve"> upon arrival at MRO; or, (v) Customer’s breach of its duties under this agreement</w:t>
      </w:r>
      <w:r w:rsidR="0091305C" w:rsidRPr="003B2592">
        <w:rPr>
          <w:sz w:val="22"/>
          <w:szCs w:val="22"/>
        </w:rPr>
        <w:t>, including but not limited to claims and losses arising out of injury, death or property damage, and notwithstanding the negligence of any indemnitee</w:t>
      </w:r>
      <w:r w:rsidR="0091305C">
        <w:rPr>
          <w:sz w:val="22"/>
          <w:szCs w:val="22"/>
        </w:rPr>
        <w:t xml:space="preserve">.  </w:t>
      </w:r>
      <w:r w:rsidR="00FA729E" w:rsidRPr="0091305C">
        <w:rPr>
          <w:sz w:val="22"/>
          <w:szCs w:val="22"/>
        </w:rPr>
        <w:t xml:space="preserve">  </w:t>
      </w:r>
    </w:p>
    <w:p w14:paraId="1D4FE1E3" w14:textId="77777777" w:rsidR="004238F2" w:rsidRPr="00FA729E" w:rsidRDefault="004238F2" w:rsidP="00380F0D">
      <w:pPr>
        <w:pStyle w:val="Heading2"/>
        <w:spacing w:after="0"/>
        <w:ind w:left="0" w:firstLine="720"/>
        <w:rPr>
          <w:sz w:val="22"/>
          <w:szCs w:val="22"/>
        </w:rPr>
      </w:pPr>
      <w:r w:rsidRPr="00FA729E">
        <w:rPr>
          <w:sz w:val="22"/>
          <w:szCs w:val="22"/>
          <w:u w:val="none"/>
        </w:rPr>
        <w:t>Airport Charges.</w:t>
      </w:r>
      <w:r w:rsidRPr="00FA729E">
        <w:rPr>
          <w:sz w:val="22"/>
          <w:szCs w:val="22"/>
        </w:rPr>
        <w:t xml:space="preserve"> In the event that MRO is billed, invoiced, or otherwise charged in any manner for parking, landing, or other fees by any airport or airport authority as a result of MRO’s past, future, or current relationship with Customer, Customer agrees to defend, indemnify and hold MRO harmless from all such amount and to pay or settle such claims within thirty (30) days of MRO written notice to Customer of such claim.</w:t>
      </w:r>
    </w:p>
    <w:p w14:paraId="1C99874D" w14:textId="77777777" w:rsidR="004238F2" w:rsidRPr="002F32AC" w:rsidRDefault="004238F2" w:rsidP="00380F0D">
      <w:pPr>
        <w:pStyle w:val="StyleHeading1Before0pt"/>
        <w:rPr>
          <w:sz w:val="22"/>
          <w:szCs w:val="22"/>
        </w:rPr>
      </w:pPr>
      <w:r w:rsidRPr="002F32AC">
        <w:rPr>
          <w:sz w:val="22"/>
          <w:szCs w:val="22"/>
        </w:rPr>
        <w:t>INSURANCE</w:t>
      </w:r>
    </w:p>
    <w:p w14:paraId="48E8538A" w14:textId="77777777" w:rsidR="004238F2" w:rsidRPr="002F32AC" w:rsidRDefault="004238F2" w:rsidP="00380F0D">
      <w:pPr>
        <w:widowControl/>
        <w:tabs>
          <w:tab w:val="left" w:pos="-1440"/>
        </w:tabs>
        <w:ind w:firstLine="720"/>
        <w:jc w:val="both"/>
        <w:rPr>
          <w:sz w:val="22"/>
          <w:szCs w:val="22"/>
        </w:rPr>
      </w:pPr>
      <w:r w:rsidRPr="002F32AC">
        <w:rPr>
          <w:sz w:val="22"/>
          <w:szCs w:val="22"/>
        </w:rPr>
        <w:t>The following insurance shall be provided:</w:t>
      </w:r>
    </w:p>
    <w:p w14:paraId="13D9A250" w14:textId="77777777" w:rsidR="004238F2" w:rsidRPr="002F32AC" w:rsidRDefault="004238F2" w:rsidP="00380F0D">
      <w:pPr>
        <w:pStyle w:val="Heading2"/>
        <w:spacing w:after="0"/>
        <w:ind w:left="0" w:firstLine="720"/>
        <w:rPr>
          <w:sz w:val="22"/>
          <w:szCs w:val="22"/>
        </w:rPr>
      </w:pPr>
      <w:r w:rsidRPr="002F32AC">
        <w:rPr>
          <w:sz w:val="22"/>
          <w:szCs w:val="22"/>
          <w:u w:val="none"/>
        </w:rPr>
        <w:t>Worker's Compensation</w:t>
      </w:r>
      <w:r w:rsidRPr="002F32AC">
        <w:rPr>
          <w:sz w:val="22"/>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 w:val="22"/>
          <w:szCs w:val="22"/>
        </w:rPr>
        <w:t xml:space="preserve"> and representatives</w:t>
      </w:r>
      <w:r w:rsidRPr="002F32AC">
        <w:rPr>
          <w:sz w:val="22"/>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 w:val="22"/>
          <w:szCs w:val="22"/>
        </w:rPr>
        <w:sectPr w:rsidR="004238F2" w:rsidRPr="002F32AC" w:rsidSect="004238F2">
          <w:footerReference w:type="default" r:id="rId9"/>
          <w:headerReference w:type="first" r:id="rId10"/>
          <w:footerReference w:type="first" r:id="rId11"/>
          <w:headerReference w:type="default" r:id="rId17"/>
          <w:endnotePr>
            <w:numFmt w:val="decimal"/>
          </w:endnotePr>
          <w:pgSz w:w="12240" w:h="15840"/>
          <w:pgMar w:top="1440" w:right="1440" w:bottom="1440" w:left="1440" w:header="1440" w:footer="720" w:gutter="0"/>
          <w:cols w:space="720"/>
          <w:noEndnote/>
          <w:titlePg/>
        </w:sectPr>
      </w:pPr>
    </w:p>
    <w:p w14:paraId="3E37DBDB" w14:textId="77777777" w:rsidR="004238F2" w:rsidRPr="002F32AC" w:rsidRDefault="004238F2" w:rsidP="00380F0D">
      <w:pPr>
        <w:pStyle w:val="Heading2"/>
        <w:spacing w:after="0"/>
        <w:ind w:left="0" w:firstLine="720"/>
        <w:rPr>
          <w:sz w:val="22"/>
          <w:szCs w:val="22"/>
        </w:rPr>
      </w:pPr>
      <w:r w:rsidRPr="002F32AC">
        <w:rPr>
          <w:sz w:val="22"/>
          <w:szCs w:val="22"/>
          <w:u w:val="none"/>
        </w:rPr>
        <w:t>MRO’s Insurance</w:t>
      </w:r>
      <w:r w:rsidRPr="002F32AC">
        <w:rPr>
          <w:sz w:val="22"/>
          <w:szCs w:val="22"/>
        </w:rPr>
        <w:t>.  MRO agrees to maintain Commercial General Liability Insurance, including Hanger Keeper's Liability Insurance, within limits of at least US$</w:t>
      </w:r>
      <w:r w:rsidR="009252EA">
        <w:rPr>
          <w:sz w:val="22"/>
          <w:szCs w:val="22"/>
        </w:rPr>
        <w:t>3</w:t>
      </w:r>
      <w:r w:rsidRPr="002F32AC">
        <w:rPr>
          <w:sz w:val="22"/>
          <w:szCs w:val="22"/>
        </w:rPr>
        <w:t>00,000,000.00, including Products Liability Insurance with limits of at least US$</w:t>
      </w:r>
      <w:r w:rsidR="009252EA">
        <w:rPr>
          <w:sz w:val="22"/>
          <w:szCs w:val="22"/>
        </w:rPr>
        <w:t>3</w:t>
      </w:r>
      <w:r w:rsidRPr="002F32AC">
        <w:rPr>
          <w:sz w:val="22"/>
          <w:szCs w:val="22"/>
        </w:rPr>
        <w:t>00,000,000.00 in the aggregate annually, and Premises Liability Insurance with limits of at least US$</w:t>
      </w:r>
      <w:r w:rsidR="009252EA">
        <w:rPr>
          <w:sz w:val="22"/>
          <w:szCs w:val="22"/>
        </w:rPr>
        <w:t>3</w:t>
      </w:r>
      <w:r w:rsidRPr="002F32AC">
        <w:rPr>
          <w:sz w:val="22"/>
          <w:szCs w:val="22"/>
        </w:rPr>
        <w:t xml:space="preserve">00,000,000.00.  </w:t>
      </w:r>
    </w:p>
    <w:p w14:paraId="7FFA3C31" w14:textId="52E0BAA8" w:rsidR="004238F2" w:rsidRPr="002F32AC" w:rsidRDefault="004238F2" w:rsidP="004238F2">
      <w:pPr>
        <w:pStyle w:val="Heading2"/>
        <w:ind w:left="0" w:firstLine="720"/>
        <w:rPr>
          <w:sz w:val="22"/>
          <w:szCs w:val="22"/>
        </w:rPr>
      </w:pPr>
      <w:r w:rsidRPr="002F32AC">
        <w:rPr>
          <w:sz w:val="22"/>
          <w:szCs w:val="22"/>
          <w:u w:val="none"/>
        </w:rPr>
        <w:lastRenderedPageBreak/>
        <w:t>Customer’s Insurance</w:t>
      </w:r>
      <w:r w:rsidRPr="002F32AC">
        <w:rPr>
          <w:sz w:val="22"/>
          <w:szCs w:val="22"/>
        </w:rPr>
        <w:t xml:space="preserve">.  </w:t>
      </w:r>
      <w:r w:rsidR="00B47581">
        <w:rPr>
          <w:sz w:val="22"/>
          <w:szCs w:val="22"/>
        </w:rPr>
        <w:t xml:space="preserve">Prior to </w:t>
      </w:r>
      <w:r w:rsidR="007E605B">
        <w:rPr>
          <w:sz w:val="22"/>
          <w:szCs w:val="22"/>
        </w:rPr>
        <w:t>d</w:t>
      </w:r>
      <w:r w:rsidR="00B47581">
        <w:rPr>
          <w:sz w:val="22"/>
          <w:szCs w:val="22"/>
        </w:rPr>
        <w:t>elivery of</w:t>
      </w:r>
      <w:r w:rsidR="00B47581" w:rsidRPr="002F32AC">
        <w:rPr>
          <w:sz w:val="22"/>
          <w:szCs w:val="22"/>
        </w:rPr>
        <w:t xml:space="preserve"> </w:t>
      </w:r>
      <w:r w:rsidRPr="002F32AC">
        <w:rPr>
          <w:sz w:val="22"/>
          <w:szCs w:val="22"/>
        </w:rPr>
        <w:t>the Aircraft to MRO</w:t>
      </w:r>
      <w:r w:rsidR="00B47581">
        <w:rPr>
          <w:sz w:val="22"/>
          <w:szCs w:val="22"/>
        </w:rPr>
        <w:t xml:space="preserve"> and for a period of two years following Redelivery of the Aircraft to Customer</w:t>
      </w:r>
      <w:r w:rsidRPr="002F32AC">
        <w:rPr>
          <w:sz w:val="22"/>
          <w:szCs w:val="22"/>
        </w:rPr>
        <w:t xml:space="preserve">, Customer agrees to maintain or cause to be maintained </w:t>
      </w:r>
      <w:r w:rsidR="003F1457">
        <w:rPr>
          <w:sz w:val="22"/>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 w:val="22"/>
          <w:szCs w:val="22"/>
        </w:rPr>
        <w:t xml:space="preserve"> with limits of liability </w:t>
      </w:r>
      <w:r w:rsidR="00814634">
        <w:rPr>
          <w:sz w:val="22"/>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insurance policies shall be maintained with insurers of internationally recognized reputation and credit standing </w:t>
      </w:r>
      <w:r w:rsidR="00814634" w:rsidRPr="008765B0">
        <w:t xml:space="preserve">and </w:t>
      </w:r>
      <w:r w:rsidRPr="008765B0">
        <w:t>shall contain provisions (</w:t>
      </w:r>
      <w:proofErr w:type="spellStart"/>
      <w:r w:rsidRPr="008765B0">
        <w:t>i</w:t>
      </w:r>
      <w:proofErr w:type="spellEnd"/>
      <w:r w:rsidRPr="008765B0">
        <w:t>)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spacing w:after="120"/>
        <w:ind w:left="0" w:firstLine="720"/>
        <w:rPr>
          <w:sz w:val="22"/>
          <w:szCs w:val="22"/>
        </w:rPr>
      </w:pPr>
      <w:r w:rsidRPr="002F32AC">
        <w:rPr>
          <w:sz w:val="22"/>
          <w:szCs w:val="22"/>
          <w:u w:val="none"/>
        </w:rPr>
        <w:t>Certificates of Insurance</w:t>
      </w:r>
      <w:r w:rsidRPr="002F32AC">
        <w:rPr>
          <w:sz w:val="22"/>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80F80A" w:rsidR="004238F2" w:rsidRPr="00380F0D" w:rsidRDefault="004238F2" w:rsidP="00380F0D">
      <w:pPr>
        <w:widowControl/>
        <w:tabs>
          <w:tab w:val="left" w:pos="-1440"/>
        </w:tabs>
        <w:ind w:firstLine="720"/>
        <w:jc w:val="both"/>
        <w:rPr>
          <w:sz w:val="22"/>
          <w:szCs w:val="22"/>
        </w:rPr>
      </w:pPr>
      <w:r w:rsidRPr="002F32AC">
        <w:rPr>
          <w:sz w:val="22"/>
          <w:szCs w:val="22"/>
        </w:rPr>
        <w:t>Neither party shall be liable for any failure to perform or any delays in performance hereunder due to Acts of God or the public enemy, war or warlike operations, inability to secure parts or materials (provided such inability stems from scarcity or difficulty in obtaining such parts or materials and not from delays by MRO</w:t>
      </w:r>
      <w:r w:rsidR="008B3F40">
        <w:rPr>
          <w:sz w:val="22"/>
          <w:szCs w:val="22"/>
        </w:rPr>
        <w:t>, its subcontractors</w:t>
      </w:r>
      <w:r w:rsidRPr="002F32AC">
        <w:rPr>
          <w:sz w:val="22"/>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or any other cause beyond its control.  The parties agree to promptly notify each other in the event that the Services are delayed for any of the aforementioned reasons.  This Section 10.0 shall not excuse any delay in or failure to pay money owed to MRO.  </w:t>
      </w:r>
    </w:p>
    <w:p w14:paraId="026F9357" w14:textId="77777777" w:rsidR="004238F2" w:rsidRPr="002F32AC" w:rsidRDefault="004238F2" w:rsidP="00380F0D">
      <w:pPr>
        <w:pStyle w:val="StyleHeading1Before0pt"/>
        <w:spacing w:after="120"/>
        <w:rPr>
          <w:sz w:val="22"/>
          <w:szCs w:val="22"/>
        </w:rPr>
      </w:pPr>
      <w:r w:rsidRPr="002F32AC">
        <w:rPr>
          <w:bCs w:val="0"/>
          <w:sz w:val="22"/>
          <w:szCs w:val="22"/>
        </w:rPr>
        <w:t>TERMINATION AND SUSPENSION</w:t>
      </w:r>
    </w:p>
    <w:p w14:paraId="0D742270" w14:textId="77777777" w:rsidR="004238F2" w:rsidRPr="002F32AC" w:rsidRDefault="004238F2" w:rsidP="00380F0D">
      <w:pPr>
        <w:pStyle w:val="Heading2"/>
        <w:spacing w:after="120"/>
        <w:ind w:left="0" w:firstLine="720"/>
        <w:rPr>
          <w:sz w:val="22"/>
          <w:szCs w:val="22"/>
        </w:rPr>
      </w:pPr>
      <w:r w:rsidRPr="002F32AC">
        <w:rPr>
          <w:sz w:val="22"/>
          <w:szCs w:val="22"/>
          <w:u w:val="none"/>
        </w:rPr>
        <w:t>Indefinite Term of GTA</w:t>
      </w:r>
      <w:r w:rsidRPr="002F32AC">
        <w:rPr>
          <w:sz w:val="22"/>
          <w:szCs w:val="22"/>
        </w:rPr>
        <w:t xml:space="preserve">.   This GTA shall have an indefinite term and shall be applicable, as stated in Section 2.0 above, until terminated by 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agreements have already been signed.  </w:t>
      </w:r>
    </w:p>
    <w:p w14:paraId="3B59CE26" w14:textId="77777777" w:rsidR="004238F2" w:rsidRPr="002F32AC" w:rsidRDefault="004238F2" w:rsidP="00380F0D">
      <w:pPr>
        <w:pStyle w:val="Heading2"/>
        <w:spacing w:after="120"/>
        <w:ind w:left="0" w:firstLine="720"/>
        <w:rPr>
          <w:sz w:val="22"/>
          <w:szCs w:val="22"/>
        </w:rPr>
      </w:pPr>
      <w:r w:rsidRPr="002F32AC">
        <w:rPr>
          <w:sz w:val="22"/>
          <w:szCs w:val="22"/>
          <w:u w:val="none"/>
        </w:rPr>
        <w:t>MRO’s Right to Terminate or Suspend</w:t>
      </w:r>
      <w:r w:rsidRPr="002F32AC">
        <w:rPr>
          <w:b/>
          <w:sz w:val="22"/>
          <w:szCs w:val="22"/>
        </w:rPr>
        <w:t xml:space="preserve">.  </w:t>
      </w:r>
      <w:r w:rsidRPr="002F32AC">
        <w:rPr>
          <w:sz w:val="22"/>
          <w:szCs w:val="22"/>
        </w:rPr>
        <w:t>MRO may terminate or suspend the provision of Services, upon written notice to Customer and in MRO’s sole discretion, at any time upon the occurrence of any of the following:  (</w:t>
      </w:r>
      <w:proofErr w:type="spellStart"/>
      <w:r w:rsidRPr="002F32AC">
        <w:rPr>
          <w:sz w:val="22"/>
          <w:szCs w:val="22"/>
        </w:rPr>
        <w:t>i</w:t>
      </w:r>
      <w:proofErr w:type="spellEnd"/>
      <w:r w:rsidRPr="002F32AC">
        <w:rPr>
          <w:sz w:val="22"/>
          <w:szCs w:val="22"/>
        </w:rPr>
        <w:t xml:space="preserve">) Customer’s failure to timely pay any sums due pursuant to the Service Agreement or to this GTA; (ii) Customer’s breach of the Service Agreement or this GTA; (iii) </w:t>
      </w:r>
      <w:r w:rsidR="002F32AC">
        <w:rPr>
          <w:sz w:val="22"/>
          <w:szCs w:val="22"/>
        </w:rPr>
        <w:t xml:space="preserve">Customer’s failure to maintain the insurance required in this GTA; (iv) </w:t>
      </w:r>
      <w:r w:rsidRPr="002F32AC">
        <w:rPr>
          <w:sz w:val="22"/>
          <w:szCs w:val="22"/>
        </w:rPr>
        <w:t>MRO’s reasonable determination that Customer is unable to pay for the Services; (v) MRO’s inability to provide the Services based on a decision or action of the FAA or other governmental agency or (v</w:t>
      </w:r>
      <w:r w:rsidR="002F32AC">
        <w:rPr>
          <w:sz w:val="22"/>
          <w:szCs w:val="22"/>
        </w:rPr>
        <w:t>i</w:t>
      </w:r>
      <w:r w:rsidRPr="002F32AC">
        <w:rPr>
          <w:sz w:val="22"/>
          <w:szCs w:val="22"/>
        </w:rPr>
        <w:t xml:space="preserve">) for any other reason beyond MRO’s control.  </w:t>
      </w:r>
    </w:p>
    <w:p w14:paraId="7F465FC4" w14:textId="11FB3E36" w:rsidR="004238F2" w:rsidRPr="002F32AC" w:rsidRDefault="004238F2" w:rsidP="004238F2">
      <w:pPr>
        <w:pStyle w:val="Heading2"/>
        <w:ind w:left="0" w:firstLine="720"/>
        <w:rPr>
          <w:sz w:val="22"/>
          <w:szCs w:val="22"/>
        </w:rPr>
      </w:pPr>
      <w:r w:rsidRPr="002F32AC">
        <w:rPr>
          <w:sz w:val="22"/>
          <w:szCs w:val="22"/>
          <w:u w:val="none"/>
        </w:rPr>
        <w:t>Effect of Termination</w:t>
      </w:r>
      <w:r w:rsidRPr="002F32AC">
        <w:rPr>
          <w:sz w:val="22"/>
          <w:szCs w:val="22"/>
        </w:rPr>
        <w:t xml:space="preserve">.  Termination shall not diminish Customer’s liability for failure to pay or breach of the Service Agreement or this GTA. All obligations of the parties under the Service Agreement and this GTA that are logically intended by the parties to survive termination shall so survive </w:t>
      </w:r>
      <w:r w:rsidRPr="002F32AC">
        <w:rPr>
          <w:sz w:val="22"/>
          <w:szCs w:val="22"/>
        </w:rPr>
        <w:lastRenderedPageBreak/>
        <w:t>and any doubt in that regard shall be resolved in favor of survival, except that upon termination (</w:t>
      </w:r>
      <w:proofErr w:type="spellStart"/>
      <w:r w:rsidRPr="002F32AC">
        <w:rPr>
          <w:sz w:val="22"/>
          <w:szCs w:val="22"/>
        </w:rPr>
        <w:t>i</w:t>
      </w:r>
      <w:proofErr w:type="spellEnd"/>
      <w:r w:rsidRPr="002F32AC">
        <w:rPr>
          <w:sz w:val="22"/>
          <w:szCs w:val="22"/>
        </w:rPr>
        <w:t>) MRO shall have no further obligation to perform any Services, and (ii) MRO shall have no duty to honor any warranty for Services for which Customer did not timely pay all related charges. MRO shall be entitled to a Parking Fee, retroactive to the date of the written notice to Customer to terminate or suspend the provision of Services.  In addition to the above, in the event of a termination pursuant to Section 11.2, MRO shall be entitled to move the Aircraft off MRO’s premises and the Customer shall be responsible for all expenses incurred in relocating the Aircraft</w:t>
      </w:r>
      <w:r w:rsidR="005B6F6E">
        <w:rPr>
          <w:sz w:val="22"/>
          <w:szCs w:val="22"/>
        </w:rPr>
        <w:t>, Parking Fees set forth in §1.9</w:t>
      </w:r>
      <w:r w:rsidRPr="002F32AC">
        <w:rPr>
          <w:sz w:val="22"/>
          <w:szCs w:val="22"/>
        </w:rPr>
        <w:t xml:space="preserve"> above, and any other expenses relating to the Aircraft. MRO’s liability for loss or damage to the Aircraft, whether under a tort, contract, bailment, or other basis, and MRO’s duty to provide security or to otherwise provide for the safe keeping of the Aircraft shall cease five (5) days after the date of the written notice to Customer to terminate or suspend the provision of Services. MRO shall have no duty to maintain the Aircraft, its systems or components after such advice, unless Customer and MRO agree otherwise in writing and Customer pays MRO for such Services within three (3) days of Customer being invoiced for same. Upon termination, MRO may, in its sole discretion, issue a Re-Delivery Advice, in which case the provisions of Section 5.2 and 3.</w:t>
      </w:r>
      <w:r w:rsidR="00E7003D">
        <w:rPr>
          <w:sz w:val="22"/>
          <w:szCs w:val="22"/>
        </w:rPr>
        <w:t>7</w:t>
      </w:r>
      <w:r w:rsidR="00E7003D" w:rsidRPr="002F32AC">
        <w:rPr>
          <w:sz w:val="22"/>
          <w:szCs w:val="22"/>
        </w:rPr>
        <w:t xml:space="preserve"> </w:t>
      </w:r>
      <w:r w:rsidRPr="002F32AC">
        <w:rPr>
          <w:sz w:val="22"/>
          <w:szCs w:val="22"/>
        </w:rPr>
        <w:t>shall control, even if the Services are not complete and, as result, the Aircraft is not airworthy or cannot be moved.</w:t>
      </w:r>
    </w:p>
    <w:p w14:paraId="49D4EBD9" w14:textId="77777777" w:rsidR="004238F2" w:rsidRPr="002F32AC" w:rsidRDefault="004238F2" w:rsidP="004238F2">
      <w:pPr>
        <w:pStyle w:val="Heading2"/>
        <w:ind w:left="0" w:firstLine="720"/>
        <w:rPr>
          <w:sz w:val="22"/>
          <w:szCs w:val="22"/>
        </w:rPr>
      </w:pPr>
      <w:r w:rsidRPr="002F32AC">
        <w:rPr>
          <w:sz w:val="22"/>
          <w:szCs w:val="22"/>
          <w:u w:val="none"/>
        </w:rPr>
        <w:t>Nonexclusive Remedy</w:t>
      </w:r>
      <w:r w:rsidRPr="002F32AC">
        <w:rPr>
          <w:sz w:val="22"/>
          <w:szCs w:val="22"/>
        </w:rPr>
        <w:t>.  Termination and suspension are not the sole remedies available to MRO.  Rather, in the event of a breach of the Service Agreement or this GTA, MRO shall have all remedies available to it under general law, in addition to those contained herein.</w:t>
      </w:r>
    </w:p>
    <w:p w14:paraId="0868B13D" w14:textId="77777777" w:rsidR="004238F2" w:rsidRPr="002F32AC" w:rsidRDefault="004238F2" w:rsidP="004238F2">
      <w:pPr>
        <w:pStyle w:val="StyleHeading1Before0pt"/>
        <w:spacing w:after="240"/>
        <w:rPr>
          <w:sz w:val="22"/>
          <w:szCs w:val="22"/>
        </w:rPr>
      </w:pPr>
      <w:r w:rsidRPr="002F32AC">
        <w:rPr>
          <w:sz w:val="22"/>
          <w:szCs w:val="22"/>
        </w:rPr>
        <w:t>NOTICES</w:t>
      </w:r>
    </w:p>
    <w:p w14:paraId="336416A0" w14:textId="77777777" w:rsidR="004238F2" w:rsidRPr="0019341A" w:rsidRDefault="004238F2" w:rsidP="004238F2">
      <w:pPr>
        <w:widowControl/>
        <w:tabs>
          <w:tab w:val="left" w:pos="-1440"/>
        </w:tabs>
        <w:spacing w:after="240"/>
        <w:jc w:val="both"/>
        <w:rPr>
          <w:sz w:val="22"/>
          <w:szCs w:val="22"/>
        </w:rPr>
      </w:pPr>
      <w:r w:rsidRPr="002F32AC">
        <w:rPr>
          <w:sz w:val="22"/>
          <w:szCs w:val="22"/>
        </w:rPr>
        <w:tab/>
        <w:t xml:space="preserve">All notices required or permitted under the Service Agreement or this GTA shall be in writing.  Notices to MRO are only effective if sent via email and via recognized overnight courier to MRO Inc., Attn: President,  , , Dover, DE , Email: jbloggs@mro.com.  Notices to Customer shall be effective if sent to the address set forth above, to such address specified in any applicable Service Agreement, or to such other notice address as Customer designates by written notice to MRO.  If given by mail, a notice shall be effective three business days after mailing.  A business day is any day other than a Saturday, Sunday, or legal holiday.  Any notice given by other means shall be effective upon delivery to any location where Customer or its employees regularly engage in business or upon actual delivery to any Customer Representative.  Avoidance or refusal to accept delivery of a notice sent via a courier, overnight delivery service, or USPS shall constitute delivery.  </w:t>
      </w:r>
      <w:r w:rsidRPr="0019341A">
        <w:rPr>
          <w:sz w:val="22"/>
          <w:szCs w:val="22"/>
        </w:rPr>
      </w:r>
      <w:r w:rsidRPr="0019341A">
        <w:rPr>
          <w:sz w:val="22"/>
          <w:szCs w:val="22"/>
          <w:vertAlign w:val="superscript"/>
        </w:rPr>
      </w:r>
      <w:r w:rsidRPr="0019341A">
        <w:rPr>
          <w:sz w:val="22"/>
          <w:szCs w:val="22"/>
        </w:rPr>
      </w:r>
      <w:r w:rsidR="0019341A" w:rsidRPr="0019341A">
        <w:rPr>
          <w:sz w:val="22"/>
          <w:szCs w:val="22"/>
        </w:rPr>
      </w:r>
      <w:r w:rsidR="0019341A">
        <w:rPr>
          <w:sz w:val="22"/>
          <w:szCs w:val="22"/>
        </w:rPr>
      </w:r>
      <w:r w:rsidR="0019341A" w:rsidRPr="0019341A">
        <w:rPr>
          <w:sz w:val="22"/>
          <w:szCs w:val="22"/>
        </w:rPr>
      </w:r>
      <w:r w:rsidR="0019341A">
        <w:rPr>
          <w:sz w:val="22"/>
          <w:szCs w:val="22"/>
        </w:rPr>
      </w:r>
      <w:r w:rsidR="0019341A" w:rsidRPr="0019341A">
        <w:rPr>
          <w:sz w:val="22"/>
          <w:szCs w:val="22"/>
        </w:rPr>
      </w:r>
      <w:r w:rsidR="0019341A">
        <w:rPr>
          <w:sz w:val="22"/>
          <w:szCs w:val="22"/>
        </w:rPr>
      </w:r>
      <w:r w:rsidR="0019341A" w:rsidRPr="0019341A">
        <w:rPr>
          <w:sz w:val="22"/>
          <w:szCs w:val="22"/>
        </w:rPr>
      </w:r>
    </w:p>
    <w:p w14:paraId="21C4CB13" w14:textId="77777777" w:rsidR="004238F2" w:rsidRPr="0019341A" w:rsidRDefault="004238F2" w:rsidP="004238F2">
      <w:pPr>
        <w:pStyle w:val="StyleHeading1Before0pt"/>
        <w:spacing w:after="240"/>
        <w:rPr>
          <w:sz w:val="22"/>
          <w:szCs w:val="22"/>
        </w:rPr>
      </w:pPr>
      <w:r w:rsidRPr="0019341A">
        <w:rPr>
          <w:sz w:val="22"/>
          <w:szCs w:val="22"/>
        </w:rPr>
        <w:t>MISCELLANEOUS PROVISIONS</w:t>
      </w:r>
    </w:p>
    <w:p w14:paraId="15AF4E4E" w14:textId="35B8ED42" w:rsidR="00FF7827" w:rsidRDefault="004238F2" w:rsidP="004238F2">
      <w:pPr>
        <w:pStyle w:val="Heading2"/>
        <w:ind w:left="0" w:firstLine="720"/>
        <w:rPr>
          <w:sz w:val="22"/>
          <w:szCs w:val="22"/>
        </w:rPr>
      </w:pPr>
      <w:r w:rsidRPr="0019341A">
        <w:rPr>
          <w:sz w:val="22"/>
          <w:szCs w:val="22"/>
          <w:u w:val="none"/>
        </w:rPr>
        <w:t>Jurisdiction and Governing Law</w:t>
      </w:r>
      <w:r w:rsidRPr="0019341A">
        <w:rPr>
          <w:sz w:val="22"/>
          <w:szCs w:val="22"/>
        </w:rPr>
        <w:t>.  This GTA</w:t>
      </w:r>
      <w:r w:rsidRPr="00FF7827">
        <w:rPr>
          <w:sz w:val="22"/>
          <w:szCs w:val="22"/>
        </w:rPr>
        <w:t xml:space="preserve"> and all other agreements between the parties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w:t>
      </w:r>
      <w:proofErr w:type="spellStart"/>
      <w:r w:rsidRPr="00FF7827">
        <w:rPr>
          <w:sz w:val="22"/>
          <w:szCs w:val="22"/>
        </w:rPr>
        <w:t>i</w:t>
      </w:r>
      <w:proofErr w:type="spellEnd"/>
      <w:r w:rsidRPr="00FF7827">
        <w:rPr>
          <w:sz w:val="22"/>
          <w:szCs w:val="22"/>
        </w:rPr>
        <w:t>)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Customer acknowledges that the co</w:t>
      </w:r>
      <w:r w:rsidR="007F41EA">
        <w:rPr>
          <w:sz w:val="22"/>
          <w:szCs w:val="22"/>
        </w:rPr>
        <w:t>rporate headquarters of both MRO</w:t>
      </w:r>
      <w:r w:rsidRPr="00FF7827">
        <w:rPr>
          <w:sz w:val="22"/>
          <w:szCs w:val="22"/>
        </w:rPr>
        <w:t xml:space="preserve"> companies 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 w:val="22"/>
          <w:szCs w:val="22"/>
        </w:rPr>
        <w:t>.</w:t>
      </w:r>
    </w:p>
    <w:p w14:paraId="015BB4DF" w14:textId="77777777" w:rsidR="004238F2" w:rsidRPr="00FF7827" w:rsidRDefault="004238F2" w:rsidP="004238F2">
      <w:pPr>
        <w:pStyle w:val="Heading2"/>
        <w:ind w:left="0" w:firstLine="720"/>
        <w:rPr>
          <w:sz w:val="22"/>
          <w:szCs w:val="22"/>
        </w:rPr>
      </w:pPr>
      <w:r w:rsidRPr="00FF7827">
        <w:rPr>
          <w:sz w:val="22"/>
          <w:szCs w:val="22"/>
          <w:u w:val="none"/>
        </w:rPr>
        <w:lastRenderedPageBreak/>
        <w:t>Severability.</w:t>
      </w:r>
      <w:r w:rsidRPr="00FF7827">
        <w:rPr>
          <w:sz w:val="22"/>
          <w:szCs w:val="22"/>
        </w:rPr>
        <w:t xml:space="preserve"> If any portion of this GTA shall be determined to be in violation of or contrary to any law, rule, or regulation by a court of competent jurisdiction, then that portion shall be unenforceable.  However, the balance of this GTA shall remain in full force and effect notwithstanding the unenforceability of said portion.</w:t>
      </w:r>
    </w:p>
    <w:p w14:paraId="36367AC5" w14:textId="77777777" w:rsidR="00FF7827" w:rsidRDefault="004238F2" w:rsidP="00380F0D">
      <w:pPr>
        <w:pStyle w:val="Heading2"/>
        <w:spacing w:after="120"/>
        <w:ind w:left="0" w:firstLine="720"/>
        <w:rPr>
          <w:sz w:val="22"/>
          <w:szCs w:val="22"/>
        </w:rPr>
      </w:pPr>
      <w:r w:rsidRPr="002F32AC">
        <w:rPr>
          <w:sz w:val="22"/>
          <w:szCs w:val="22"/>
          <w:u w:val="none"/>
        </w:rPr>
        <w:t>Attorneys</w:t>
      </w:r>
      <w:r w:rsidR="00E7003D">
        <w:rPr>
          <w:sz w:val="22"/>
          <w:szCs w:val="22"/>
          <w:u w:val="none"/>
        </w:rPr>
        <w:t>’</w:t>
      </w:r>
      <w:r w:rsidRPr="002F32AC">
        <w:rPr>
          <w:sz w:val="22"/>
          <w:szCs w:val="22"/>
          <w:u w:val="none"/>
        </w:rPr>
        <w:t xml:space="preserve"> Fees.</w:t>
      </w:r>
      <w:r w:rsidRPr="002F32AC">
        <w:rPr>
          <w:sz w:val="22"/>
          <w:szCs w:val="22"/>
        </w:rPr>
        <w:t xml:space="preserve">  In the event either of the parties hereto retains counsel or commences a legal proceeding to enforce any of the provisions of this GTA, the prevailing party in such legal proceeding shall be entitled to recover all of its reasonable costs, expenses and attorney's fees </w:t>
      </w:r>
      <w:r w:rsidR="00E7003D">
        <w:rPr>
          <w:sz w:val="22"/>
          <w:szCs w:val="22"/>
        </w:rPr>
        <w:t xml:space="preserve">at all mediation proceedings and </w:t>
      </w:r>
      <w:r w:rsidRPr="002F32AC">
        <w:rPr>
          <w:sz w:val="22"/>
          <w:szCs w:val="22"/>
        </w:rPr>
        <w:t>at all trial and all appellate levels to be taxed as costs and to be paid by the unsuccessful party, in an amount to be properly determined by the court.</w:t>
      </w:r>
    </w:p>
    <w:p w14:paraId="6310B467" w14:textId="77777777" w:rsidR="004238F2" w:rsidRPr="002F32AC" w:rsidRDefault="004238F2" w:rsidP="004238F2">
      <w:pPr>
        <w:pStyle w:val="Heading2"/>
        <w:ind w:left="0" w:firstLine="720"/>
        <w:rPr>
          <w:sz w:val="22"/>
          <w:szCs w:val="22"/>
        </w:rPr>
      </w:pPr>
      <w:r w:rsidRPr="002F32AC">
        <w:rPr>
          <w:sz w:val="22"/>
          <w:szCs w:val="22"/>
          <w:u w:val="none"/>
        </w:rPr>
        <w:t>Assignments.</w:t>
      </w:r>
      <w:r w:rsidRPr="002F32AC">
        <w:rPr>
          <w:sz w:val="22"/>
          <w:szCs w:val="22"/>
        </w:rPr>
        <w:t xml:space="preserve"> This GTA shall not be assigned by either party without the prior written consent of the other party.</w:t>
      </w:r>
    </w:p>
    <w:p w14:paraId="12E5BABF" w14:textId="77777777" w:rsidR="004238F2" w:rsidRPr="002F32AC" w:rsidRDefault="004238F2" w:rsidP="00380F0D">
      <w:pPr>
        <w:pStyle w:val="Heading2"/>
        <w:spacing w:after="0"/>
        <w:ind w:left="0" w:firstLine="720"/>
        <w:rPr>
          <w:sz w:val="22"/>
          <w:szCs w:val="22"/>
        </w:rPr>
      </w:pPr>
      <w:r w:rsidRPr="002F32AC">
        <w:rPr>
          <w:sz w:val="22"/>
          <w:szCs w:val="22"/>
          <w:u w:val="none"/>
        </w:rPr>
        <w:t xml:space="preserve">No Third Party Beneficiaries.  It is specifically not the intent of MRO or Customer to establish a third party </w:t>
      </w:r>
      <w:r w:rsidRPr="002F32AC">
        <w:rPr>
          <w:sz w:val="22"/>
          <w:szCs w:val="22"/>
        </w:rPr>
      </w:r>
      <w:r w:rsidRPr="002F32AC">
        <w:rPr>
          <w:b/>
          <w:sz w:val="22"/>
          <w:szCs w:val="22"/>
        </w:rPr>
      </w:r>
      <w:r w:rsidRPr="002F32AC">
        <w:rPr>
          <w:sz w:val="22"/>
          <w:szCs w:val="22"/>
        </w:rPr>
      </w:r>
    </w:p>
    <w:p w14:paraId="1239F75F" w14:textId="77777777" w:rsidR="004238F2" w:rsidRPr="002F32AC" w:rsidRDefault="004238F2" w:rsidP="004238F2">
      <w:pPr>
        <w:pStyle w:val="Heading2"/>
        <w:ind w:left="0" w:firstLine="720"/>
        <w:rPr>
          <w:sz w:val="22"/>
          <w:szCs w:val="22"/>
        </w:rPr>
      </w:pPr>
      <w:r w:rsidRPr="002F32AC">
        <w:rPr>
          <w:sz w:val="22"/>
          <w:szCs w:val="22"/>
          <w:u w:val="none"/>
        </w:rPr>
        <w:t>Entire Agreement.</w:t>
      </w:r>
      <w:r w:rsidRPr="002F32AC">
        <w:rPr>
          <w:sz w:val="22"/>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p>
    <w:p w14:paraId="54D3C403" w14:textId="77777777" w:rsidR="004238F2" w:rsidRPr="002F32AC" w:rsidRDefault="004238F2" w:rsidP="004238F2">
      <w:pPr>
        <w:pStyle w:val="Heading2"/>
        <w:ind w:left="0" w:firstLine="720"/>
        <w:rPr>
          <w:sz w:val="22"/>
          <w:szCs w:val="22"/>
        </w:rPr>
      </w:pPr>
      <w:r w:rsidRPr="002F32AC">
        <w:rPr>
          <w:sz w:val="22"/>
          <w:szCs w:val="22"/>
          <w:u w:val="none"/>
        </w:rPr>
        <w:t>No Waiver.</w:t>
      </w:r>
      <w:r w:rsidRPr="002F32AC">
        <w:rPr>
          <w:sz w:val="22"/>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77777777" w:rsidR="004238F2" w:rsidRPr="002F32AC" w:rsidRDefault="004238F2" w:rsidP="004238F2">
      <w:pPr>
        <w:pStyle w:val="Heading2"/>
        <w:ind w:left="0" w:firstLine="720"/>
        <w:rPr>
          <w:sz w:val="22"/>
          <w:szCs w:val="22"/>
        </w:rPr>
      </w:pPr>
      <w:r w:rsidRPr="002F32AC">
        <w:rPr>
          <w:sz w:val="22"/>
          <w:szCs w:val="22"/>
          <w:u w:val="none"/>
        </w:rPr>
        <w:t>Additional Documentation.</w:t>
      </w:r>
      <w:r w:rsidRPr="002F32AC">
        <w:rPr>
          <w:sz w:val="22"/>
          <w:szCs w:val="22"/>
        </w:rPr>
        <w:t xml:space="preserve"> The parties agree to cooperate with each other and execute such additional documentation as may reasonably be required to carry out and give effect to this GTA.</w:t>
      </w:r>
    </w:p>
    <w:p w14:paraId="18E3BE01" w14:textId="77777777" w:rsidR="004238F2" w:rsidRPr="002F32AC" w:rsidRDefault="004238F2" w:rsidP="004238F2">
      <w:pPr>
        <w:pStyle w:val="Heading2"/>
        <w:ind w:left="0" w:firstLine="720"/>
        <w:rPr>
          <w:sz w:val="22"/>
          <w:szCs w:val="22"/>
        </w:rPr>
      </w:pPr>
      <w:r w:rsidRPr="002F32AC">
        <w:rPr>
          <w:sz w:val="22"/>
          <w:szCs w:val="22"/>
          <w:u w:val="none"/>
        </w:rPr>
        <w:t>Headings and References.</w:t>
      </w:r>
      <w:r w:rsidRPr="002F32AC">
        <w:rPr>
          <w:sz w:val="22"/>
          <w:szCs w:val="22"/>
        </w:rPr>
        <w:t xml:space="preserve"> The headings in this GTA are for convenience only and shall not </w:t>
      </w:r>
      <w:r w:rsidR="00C15CDE" w:rsidRPr="00B201A2">
        <w:rPr>
          <w:sz w:val="22"/>
          <w:szCs w:val="22"/>
        </w:rPr>
        <w:t>affect</w:t>
      </w:r>
      <w:r w:rsidRPr="002F32AC">
        <w:rPr>
          <w:sz w:val="22"/>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 w:val="22"/>
          <w:szCs w:val="22"/>
        </w:rPr>
      </w:pPr>
      <w:r w:rsidRPr="002F32AC">
        <w:rPr>
          <w:sz w:val="22"/>
          <w:szCs w:val="22"/>
          <w:u w:val="none"/>
        </w:rPr>
        <w:t>Counterparts &amp; Facsimile or Email Execution.</w:t>
      </w:r>
      <w:r w:rsidRPr="002F32AC">
        <w:rPr>
          <w:sz w:val="22"/>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77777777" w:rsidR="004238F2" w:rsidRPr="002F32AC" w:rsidRDefault="004238F2" w:rsidP="00380F0D">
      <w:pPr>
        <w:pStyle w:val="Heading2"/>
        <w:spacing w:after="120"/>
        <w:ind w:left="0" w:firstLine="720"/>
        <w:rPr>
          <w:sz w:val="22"/>
          <w:szCs w:val="22"/>
        </w:rPr>
      </w:pPr>
      <w:r w:rsidRPr="002F32AC">
        <w:rPr>
          <w:sz w:val="22"/>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 w:val="22"/>
          <w:szCs w:val="22"/>
        </w:rPr>
      </w:r>
      <w:r w:rsidR="008B3F40">
        <w:rPr>
          <w:sz w:val="22"/>
          <w:szCs w:val="22"/>
        </w:rPr>
      </w:r>
      <w:r w:rsidR="008B3F40" w:rsidRPr="002F32AC">
        <w:rPr>
          <w:sz w:val="22"/>
          <w:szCs w:val="22"/>
        </w:rPr>
      </w:r>
      <w:r w:rsidR="008B3F40">
        <w:rPr>
          <w:sz w:val="22"/>
          <w:szCs w:val="22"/>
        </w:rPr>
      </w:r>
      <w:r w:rsidR="008B3F40" w:rsidRPr="002F32AC">
        <w:rPr>
          <w:sz w:val="22"/>
          <w:szCs w:val="22"/>
        </w:rPr>
      </w:r>
      <w:r w:rsidR="0019341A">
        <w:rPr>
          <w:sz w:val="22"/>
          <w:szCs w:val="22"/>
        </w:rPr>
      </w:r>
      <w:r w:rsidR="008B3F40" w:rsidRPr="002F32AC">
        <w:rPr>
          <w:sz w:val="22"/>
          <w:szCs w:val="22"/>
        </w:rPr>
      </w:r>
      <w:r w:rsidR="008B3F40">
        <w:rPr>
          <w:sz w:val="22"/>
          <w:szCs w:val="22"/>
        </w:rPr>
      </w:r>
      <w:r w:rsidR="008B3F40" w:rsidRPr="002F32AC">
        <w:rPr>
          <w:sz w:val="22"/>
          <w:szCs w:val="22"/>
        </w:rPr>
      </w:r>
      <w:r w:rsidRPr="002F32AC">
        <w:rPr>
          <w:sz w:val="22"/>
          <w:szCs w:val="22"/>
        </w:rPr>
      </w:r>
      <w:proofErr w:type="spellStart"/>
      <w:r w:rsidRPr="002F32AC">
        <w:rPr>
          <w:sz w:val="22"/>
          <w:szCs w:val="22"/>
        </w:rPr>
      </w:r>
      <w:proofErr w:type="spellEnd"/>
      <w:r w:rsidRPr="002F32AC">
        <w:rPr>
          <w:sz w:val="22"/>
          <w:szCs w:val="22"/>
        </w:rPr>
      </w:r>
      <w:r w:rsidRPr="002F32AC">
        <w:rPr>
          <w:sz w:val="22"/>
          <w:szCs w:val="22"/>
        </w:rPr>
      </w:r>
      <w:r w:rsidR="00B646E5" w:rsidRPr="002F32AC">
        <w:rPr>
          <w:sz w:val="22"/>
          <w:szCs w:val="22"/>
        </w:rPr>
      </w:r>
      <w:r w:rsidRPr="002F32AC">
        <w:rPr>
          <w:sz w:val="22"/>
          <w:szCs w:val="22"/>
        </w:rPr>
      </w:r>
    </w:p>
    <w:p w14:paraId="4144580E" w14:textId="77777777" w:rsidR="004238F2" w:rsidRPr="002F32AC" w:rsidRDefault="004238F2" w:rsidP="00380F0D">
      <w:pPr>
        <w:pStyle w:val="Heading2"/>
        <w:spacing w:after="120"/>
        <w:ind w:left="0" w:firstLine="720"/>
        <w:rPr>
          <w:sz w:val="22"/>
          <w:szCs w:val="22"/>
        </w:rPr>
      </w:pPr>
      <w:r w:rsidRPr="002F32AC">
        <w:rPr>
          <w:sz w:val="22"/>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The Service Agreement shall be deemed to be the Confidential Information of MRO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 w:val="22"/>
          <w:szCs w:val="22"/>
        </w:rPr>
      </w:r>
      <w:proofErr w:type="spellStart"/>
      <w:r w:rsidRPr="002F32AC">
        <w:rPr>
          <w:sz w:val="22"/>
          <w:szCs w:val="22"/>
        </w:rPr>
      </w:r>
      <w:proofErr w:type="spellEnd"/>
      <w:r w:rsidRPr="002F32AC">
        <w:rPr>
          <w:sz w:val="22"/>
          <w:szCs w:val="22"/>
        </w:rPr>
      </w:r>
    </w:p>
    <w:p w14:paraId="3128CAD4" w14:textId="068F5CC5" w:rsidR="00665331" w:rsidRDefault="004238F2" w:rsidP="00665331">
      <w:pPr>
        <w:pStyle w:val="Heading2"/>
        <w:spacing w:after="120"/>
        <w:ind w:left="0" w:firstLine="720"/>
      </w:pPr>
      <w:r w:rsidRPr="002F32AC">
        <w:rPr>
          <w:u w:val="none"/>
        </w:rPr>
        <w:t xml:space="preserve">Authority </w:t>
      </w:r>
      <w:proofErr w:type="gramStart"/>
      <w:r w:rsidRPr="002F32AC">
        <w:rPr>
          <w:u w:val="none"/>
        </w:rPr>
        <w:t>Over</w:t>
      </w:r>
      <w:proofErr w:type="gramEnd"/>
      <w:r w:rsidRPr="002F32AC">
        <w:rPr>
          <w:u w:val="none"/>
        </w:rPr>
        <w:t xml:space="preserve"> Aircraft</w:t>
      </w:r>
      <w:r w:rsidRPr="002F32AC">
        <w:t>.  By his or her execution of this GTA on page one, the individual signing this GTA represents to MRO that (</w:t>
      </w:r>
      <w:proofErr w:type="spellStart"/>
      <w:r w:rsidRPr="002F32AC">
        <w:t>i</w:t>
      </w:r>
      <w:proofErr w:type="spellEnd"/>
      <w:r w:rsidRPr="002F32AC">
        <w:t>) he or she has the legal authority to bind Customer, (ii) Customer is either the owner or lessee of the Aircraft, or has the legal authority to bind the owner or lessee of the Aircraft to all terms and conditions of this GTA.</w:t>
      </w:r>
    </w:p>
    <w:p w14:paraId="40E3E64A" w14:textId="738EDD95" w:rsidR="004238F2" w:rsidRPr="00380F0D" w:rsidRDefault="004238F2" w:rsidP="00380F0D">
      <w:pPr>
        <w:jc w:val="both"/>
        <w:rPr>
          <w:sz w:val="22"/>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0206883E" w14:textId="77777777" w:rsidR="004238F2" w:rsidRPr="00012BFB" w:rsidRDefault="004238F2" w:rsidP="004238F2">
      <w:pPr>
        <w:widowControl/>
        <w:jc w:val="center"/>
        <w:rPr>
          <w:b/>
          <w:sz w:val="22"/>
          <w:szCs w:val="22"/>
        </w:rPr>
      </w:pPr>
      <w:r w:rsidRPr="00A90E02">
        <w:rPr>
          <w:b/>
          <w:sz w:val="36"/>
          <w:szCs w:val="22"/>
        </w:rPr>
        <w:lastRenderedPageBreak/>
        <w:t>Exhibit A</w:t>
      </w:r>
    </w:p>
    <w:p w14:paraId="7D9FAF53" w14:textId="77777777" w:rsidR="004317DE" w:rsidRPr="00012BFB" w:rsidRDefault="004317DE" w:rsidP="004317DE">
      <w:pPr>
        <w:widowControl/>
        <w:jc w:val="center"/>
        <w:rPr>
          <w:b/>
          <w:sz w:val="22"/>
          <w:szCs w:val="22"/>
        </w:rPr>
      </w:pPr>
      <w:r w:rsidRPr="00A90E02">
        <w:rPr>
          <w:b/>
          <w:sz w:val="36"/>
          <w:szCs w:val="22"/>
        </w:rPr>
        <w:lastRenderedPageBreak/>
        <w:t xml:space="preserve">Exhibit </w:t>
      </w:r>
      <w:r>
        <w:rPr>
          <w:b/>
          <w:sz w:val="36"/>
          <w:szCs w:val="22"/>
        </w:rPr>
        <w:t>B</w:t>
      </w:r>
    </w:p>
    <w:sectPr w:rsidR="008839C9" w:rsidSect="009741B7">
      <w:headerReference w:type="default" r:id="rId14"/>
      <w:endnotePr>
        <w:numFmt w:val="decimal"/>
      </w:endnotePr>
      <w:type w:val="continuous"/>
      <w:pgSz w:w="12240" w:h="15840"/>
      <w:pgMar w:top="360" w:right="540" w:bottom="540" w:left="630" w:header="36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85FB31" w14:textId="77777777" w:rsidR="00943B20" w:rsidRDefault="00943B20">
      <w:r>
        <w:separator/>
      </w:r>
    </w:p>
  </w:endnote>
  <w:endnote w:type="continuationSeparator" w:id="0">
    <w:p w14:paraId="32F7889D" w14:textId="77777777" w:rsidR="00943B20" w:rsidRDefault="00943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9741B7" w:rsidRDefault="001A5C01" w:rsidP="009741B7">
    <w:pPr>
      <w:pStyle w:val="Footer"/>
      <w:jc w:val="center"/>
      <w:rPr>
        <w:noProof/>
      </w:rPr>
    </w:pPr>
    <w:r>
      <w:fldChar w:fldCharType="begin"/>
    </w:r>
    <w:r w:rsidR="009741B7">
      <w:instrText xml:space="preserve"> PAGE   \* MERGEFORMAT </w:instrText>
    </w:r>
    <w:r>
      <w:fldChar w:fldCharType="separate"/>
    </w:r>
    <w:r w:rsidR="00AF2E15">
      <w:rPr>
        <w:noProof/>
      </w:rPr>
      <w:t>14</w:t>
    </w:r>
    <w:r>
      <w:rPr>
        <w:noProof/>
      </w:rPr>
      <w:fldChar w:fldCharType="end"/>
    </w:r>
  </w:p>
  <w:p w14:paraId="291EA73C" w14:textId="77777777" w:rsidR="009741B7" w:rsidRPr="001F53F8" w:rsidRDefault="009741B7"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9741B7" w:rsidRPr="001F53F8" w:rsidRDefault="009741B7"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2F39ED" w:rsidRPr="002F39ED" w:rsidRDefault="00636F97">
    <w:pPr>
      <w:pStyle w:val="Footer"/>
      <w:rPr>
        <w:smallCaps/>
        <w:sz w:val="20"/>
      </w:rPr>
    </w:pPr>
    <w:r w:rsidRPr="002F39ED">
      <w:rPr>
        <w:smallCaps/>
        <w:sz w:val="20"/>
      </w:rPr>
      <w:t>V</w:t>
    </w:r>
    <w:r w:rsidR="0086119B">
      <w:rPr>
        <w:smallCaps/>
        <w:sz w:val="20"/>
      </w:rPr>
      <w:t>1</w:t>
    </w:r>
    <w:r w:rsidR="003A6364">
      <w:rPr>
        <w:smallCaps/>
        <w:sz w:val="20"/>
      </w:rPr>
      <w:t>7</w:t>
    </w:r>
    <w:r w:rsidR="002F39ED" w:rsidRPr="002F39ED">
      <w:rPr>
        <w:smallCaps/>
        <w:sz w:val="20"/>
      </w:rPr>
      <w:t>/</w:t>
    </w:r>
    <w:r w:rsidRPr="002F39ED">
      <w:rPr>
        <w:smallCaps/>
        <w:sz w:val="20"/>
      </w:rPr>
      <w:t>20</w:t>
    </w:r>
    <w:r w:rsidR="003A6364">
      <w:rPr>
        <w:smallCaps/>
        <w:sz w:val="20"/>
      </w:rPr>
      <w:t>20</w:t>
    </w:r>
  </w:p>
  <w:p w14:paraId="0F9C97FF" w14:textId="77777777" w:rsidR="002F39ED" w:rsidRDefault="002F39E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74FD7" w14:textId="77777777" w:rsidR="00B238AA" w:rsidRDefault="001A5C01" w:rsidP="00B238AA">
    <w:pPr>
      <w:pStyle w:val="Footer"/>
      <w:jc w:val="center"/>
      <w:rPr>
        <w:noProof/>
      </w:rPr>
    </w:pPr>
    <w:r>
      <w:fldChar w:fldCharType="begin"/>
    </w:r>
    <w:r w:rsidR="009741B7">
      <w:instrText xml:space="preserve"> PAGE   \* MERGEFORMAT </w:instrText>
    </w:r>
    <w:r>
      <w:fldChar w:fldCharType="separate"/>
    </w:r>
    <w:r w:rsidR="00AF2E15">
      <w:rPr>
        <w:noProof/>
      </w:rPr>
      <w:t>15</w:t>
    </w:r>
    <w:r>
      <w:rPr>
        <w:noProof/>
      </w:rPr>
      <w:fldChar w:fldCharType="end"/>
    </w:r>
  </w:p>
  <w:p w14:paraId="5FBEAD44" w14:textId="77777777" w:rsidR="00B238AA" w:rsidRPr="001F53F8" w:rsidRDefault="00B238AA" w:rsidP="00B238AA">
    <w:pPr>
      <w:pStyle w:val="Footer"/>
      <w:jc w:val="center"/>
      <w:rPr>
        <w:noProof/>
        <w:sz w:val="20"/>
      </w:rPr>
    </w:pPr>
    <w:r>
      <w:rPr>
        <w:noProof/>
      </w:rPr>
      <w:tab/>
    </w:r>
    <w:r>
      <w:rPr>
        <w:noProof/>
      </w:rPr>
      <w:tab/>
    </w:r>
    <w:r w:rsidRPr="001F53F8">
      <w:rPr>
        <w:noProof/>
        <w:sz w:val="20"/>
      </w:rPr>
      <w:t xml:space="preserve">MRO Initials: _______ </w:t>
    </w:r>
  </w:p>
  <w:p w14:paraId="1101C37D" w14:textId="65A7236E" w:rsidR="009741B7" w:rsidRPr="00B238AA" w:rsidRDefault="00B238AA" w:rsidP="00B238AA">
    <w:pPr>
      <w:pStyle w:val="Footer"/>
      <w:jc w:val="center"/>
      <w:rPr>
        <w:sz w:val="20"/>
      </w:rPr>
    </w:pPr>
    <w:r w:rsidRPr="001F53F8">
      <w:rPr>
        <w:noProof/>
        <w:sz w:val="20"/>
      </w:rPr>
      <w:tab/>
    </w:r>
    <w:r w:rsidRPr="001F53F8">
      <w:rPr>
        <w:noProof/>
        <w:sz w:val="20"/>
      </w:rPr>
      <w:tab/>
      <w:t>Customer Initials: ________</w:t>
    </w:r>
  </w:p>
  <w:p w14:paraId="0BB540A5" w14:textId="77777777" w:rsidR="009741B7" w:rsidRPr="001F53F8" w:rsidRDefault="009741B7" w:rsidP="009741B7">
    <w:pPr>
      <w:pStyle w:val="Footer"/>
      <w:jc w:val="center"/>
      <w:rPr>
        <w:sz w:val="20"/>
      </w:rPr>
    </w:pPr>
    <w:r>
      <w:rPr>
        <w:noProof/>
      </w:rPr>
      <w:tab/>
    </w:r>
    <w:r>
      <w:rPr>
        <w:noProof/>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DB6A9D" w14:textId="77777777" w:rsidR="00B238AA" w:rsidRDefault="004317DE" w:rsidP="00B238AA">
    <w:pPr>
      <w:pStyle w:val="Footer"/>
      <w:jc w:val="center"/>
      <w:rPr>
        <w:noProof/>
      </w:rPr>
    </w:pPr>
    <w:r>
      <w:fldChar w:fldCharType="begin"/>
    </w:r>
    <w:r>
      <w:instrText xml:space="preserve"> PAGE   \* MERGEFORMAT </w:instrText>
    </w:r>
    <w:r>
      <w:fldChar w:fldCharType="separate"/>
    </w:r>
    <w:r w:rsidR="00AF2E15">
      <w:rPr>
        <w:noProof/>
      </w:rPr>
      <w:t>16</w:t>
    </w:r>
    <w:r>
      <w:rPr>
        <w:noProof/>
      </w:rPr>
      <w:fldChar w:fldCharType="end"/>
    </w:r>
  </w:p>
  <w:p w14:paraId="4195B312" w14:textId="77777777" w:rsidR="00B238AA" w:rsidRPr="001F53F8" w:rsidRDefault="00B238AA" w:rsidP="00B238AA">
    <w:pPr>
      <w:pStyle w:val="Footer"/>
      <w:jc w:val="center"/>
      <w:rPr>
        <w:noProof/>
        <w:sz w:val="20"/>
      </w:rPr>
    </w:pPr>
    <w:r>
      <w:rPr>
        <w:noProof/>
      </w:rPr>
      <w:tab/>
    </w:r>
    <w:r>
      <w:rPr>
        <w:noProof/>
      </w:rPr>
      <w:tab/>
    </w:r>
    <w:r w:rsidRPr="001F53F8">
      <w:rPr>
        <w:noProof/>
        <w:sz w:val="20"/>
      </w:rPr>
      <w:t xml:space="preserve">MRO Initials: _______ </w:t>
    </w:r>
  </w:p>
  <w:p w14:paraId="27038F8F" w14:textId="77777777" w:rsidR="00B238AA" w:rsidRPr="001F53F8" w:rsidRDefault="00B238AA" w:rsidP="00B238AA">
    <w:pPr>
      <w:pStyle w:val="Footer"/>
      <w:jc w:val="center"/>
      <w:rPr>
        <w:sz w:val="20"/>
      </w:rPr>
    </w:pPr>
    <w:r w:rsidRPr="001F53F8">
      <w:rPr>
        <w:noProof/>
        <w:sz w:val="20"/>
      </w:rPr>
      <w:tab/>
    </w:r>
    <w:r w:rsidRPr="001F53F8">
      <w:rPr>
        <w:noProof/>
        <w:sz w:val="20"/>
      </w:rPr>
      <w:tab/>
      <w:t>Customer Initials: ________</w:t>
    </w:r>
  </w:p>
  <w:p w14:paraId="47DD0EC2" w14:textId="4A2C7462" w:rsidR="004317DE" w:rsidRDefault="004317DE" w:rsidP="009741B7">
    <w:pPr>
      <w:pStyle w:val="Footer"/>
      <w:jc w:val="center"/>
      <w:rPr>
        <w:noProof/>
      </w:rPr>
    </w:pPr>
  </w:p>
  <w:p w14:paraId="068C02D8" w14:textId="77777777" w:rsidR="004317DE" w:rsidRPr="001F53F8" w:rsidRDefault="004317DE"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FDC50B" w14:textId="77777777" w:rsidR="00943B20" w:rsidRDefault="00943B20">
      <w:r>
        <w:separator/>
      </w:r>
    </w:p>
  </w:footnote>
  <w:footnote w:type="continuationSeparator" w:id="0">
    <w:p w14:paraId="3EF418DD" w14:textId="77777777" w:rsidR="00943B20" w:rsidRDefault="00943B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9741B7" w:rsidRDefault="009741B7"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9741B7" w:rsidRPr="004D1643" w:rsidRDefault="009741B7" w:rsidP="009741B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2184C"/>
    <w:rsid w:val="00036F19"/>
    <w:rsid w:val="00054477"/>
    <w:rsid w:val="000853A2"/>
    <w:rsid w:val="000913EE"/>
    <w:rsid w:val="00094A63"/>
    <w:rsid w:val="000A663F"/>
    <w:rsid w:val="000B3B2C"/>
    <w:rsid w:val="000B5E30"/>
    <w:rsid w:val="000C16D4"/>
    <w:rsid w:val="000D3D2C"/>
    <w:rsid w:val="000D4A05"/>
    <w:rsid w:val="000E3B47"/>
    <w:rsid w:val="000E44CA"/>
    <w:rsid w:val="000F057C"/>
    <w:rsid w:val="000F4B1F"/>
    <w:rsid w:val="00100DBA"/>
    <w:rsid w:val="00107B4F"/>
    <w:rsid w:val="00182644"/>
    <w:rsid w:val="0019341A"/>
    <w:rsid w:val="001A5C01"/>
    <w:rsid w:val="001B40F0"/>
    <w:rsid w:val="001C234B"/>
    <w:rsid w:val="001D2A0E"/>
    <w:rsid w:val="001D45B7"/>
    <w:rsid w:val="001D4A5D"/>
    <w:rsid w:val="001E1EE9"/>
    <w:rsid w:val="001E4334"/>
    <w:rsid w:val="001E50D9"/>
    <w:rsid w:val="001F5083"/>
    <w:rsid w:val="0020073D"/>
    <w:rsid w:val="00211DFE"/>
    <w:rsid w:val="0022015F"/>
    <w:rsid w:val="00224CFB"/>
    <w:rsid w:val="0022701E"/>
    <w:rsid w:val="0024265A"/>
    <w:rsid w:val="00247BFE"/>
    <w:rsid w:val="00282544"/>
    <w:rsid w:val="002A607B"/>
    <w:rsid w:val="002C3C5C"/>
    <w:rsid w:val="002D1387"/>
    <w:rsid w:val="002E5118"/>
    <w:rsid w:val="002F32AC"/>
    <w:rsid w:val="002F39ED"/>
    <w:rsid w:val="00300A44"/>
    <w:rsid w:val="003025A3"/>
    <w:rsid w:val="003341FE"/>
    <w:rsid w:val="003469C8"/>
    <w:rsid w:val="0036608E"/>
    <w:rsid w:val="00377B4A"/>
    <w:rsid w:val="00380F0D"/>
    <w:rsid w:val="0039755E"/>
    <w:rsid w:val="003A6364"/>
    <w:rsid w:val="003C1306"/>
    <w:rsid w:val="003D1164"/>
    <w:rsid w:val="003F1457"/>
    <w:rsid w:val="003F45BC"/>
    <w:rsid w:val="00411B33"/>
    <w:rsid w:val="004238F2"/>
    <w:rsid w:val="004317DE"/>
    <w:rsid w:val="00435539"/>
    <w:rsid w:val="0044240F"/>
    <w:rsid w:val="00453E18"/>
    <w:rsid w:val="0048052D"/>
    <w:rsid w:val="004A3C3E"/>
    <w:rsid w:val="004B0859"/>
    <w:rsid w:val="004B1AB2"/>
    <w:rsid w:val="004D10C1"/>
    <w:rsid w:val="004E6221"/>
    <w:rsid w:val="005110D5"/>
    <w:rsid w:val="00511AE0"/>
    <w:rsid w:val="00552AA8"/>
    <w:rsid w:val="00577305"/>
    <w:rsid w:val="00593E79"/>
    <w:rsid w:val="005A33CF"/>
    <w:rsid w:val="005B6F6E"/>
    <w:rsid w:val="005C5F4A"/>
    <w:rsid w:val="005C6443"/>
    <w:rsid w:val="005C715E"/>
    <w:rsid w:val="005D38FB"/>
    <w:rsid w:val="005E1D7F"/>
    <w:rsid w:val="005E2640"/>
    <w:rsid w:val="005F19E3"/>
    <w:rsid w:val="006054A9"/>
    <w:rsid w:val="00613E24"/>
    <w:rsid w:val="0063212B"/>
    <w:rsid w:val="00636F97"/>
    <w:rsid w:val="00645EFB"/>
    <w:rsid w:val="0065066F"/>
    <w:rsid w:val="00665331"/>
    <w:rsid w:val="00665709"/>
    <w:rsid w:val="00673F34"/>
    <w:rsid w:val="00683AB4"/>
    <w:rsid w:val="00684DAA"/>
    <w:rsid w:val="006B3755"/>
    <w:rsid w:val="006B6453"/>
    <w:rsid w:val="006C6865"/>
    <w:rsid w:val="006E13D1"/>
    <w:rsid w:val="006F496B"/>
    <w:rsid w:val="006F4A3A"/>
    <w:rsid w:val="0071695E"/>
    <w:rsid w:val="00721FEC"/>
    <w:rsid w:val="007260A6"/>
    <w:rsid w:val="00763C65"/>
    <w:rsid w:val="007A4984"/>
    <w:rsid w:val="007A5545"/>
    <w:rsid w:val="007B0C52"/>
    <w:rsid w:val="007C1DB1"/>
    <w:rsid w:val="007D0664"/>
    <w:rsid w:val="007D2079"/>
    <w:rsid w:val="007E02A8"/>
    <w:rsid w:val="007E1DA5"/>
    <w:rsid w:val="007E2CEC"/>
    <w:rsid w:val="007E605B"/>
    <w:rsid w:val="007F0078"/>
    <w:rsid w:val="007F41EA"/>
    <w:rsid w:val="00806FE4"/>
    <w:rsid w:val="00814634"/>
    <w:rsid w:val="00832679"/>
    <w:rsid w:val="00835F1C"/>
    <w:rsid w:val="008533E6"/>
    <w:rsid w:val="00854E1F"/>
    <w:rsid w:val="0086119B"/>
    <w:rsid w:val="00861F52"/>
    <w:rsid w:val="00863A55"/>
    <w:rsid w:val="00867900"/>
    <w:rsid w:val="0087184D"/>
    <w:rsid w:val="00874721"/>
    <w:rsid w:val="008765B0"/>
    <w:rsid w:val="0088098B"/>
    <w:rsid w:val="0088212D"/>
    <w:rsid w:val="008839C9"/>
    <w:rsid w:val="00891D4F"/>
    <w:rsid w:val="008B3F40"/>
    <w:rsid w:val="009031BC"/>
    <w:rsid w:val="009036AE"/>
    <w:rsid w:val="0091305C"/>
    <w:rsid w:val="00916B86"/>
    <w:rsid w:val="009214AA"/>
    <w:rsid w:val="009252EA"/>
    <w:rsid w:val="00943B20"/>
    <w:rsid w:val="00953C7A"/>
    <w:rsid w:val="00971D65"/>
    <w:rsid w:val="009741B7"/>
    <w:rsid w:val="009833D4"/>
    <w:rsid w:val="009A0069"/>
    <w:rsid w:val="009B2F1C"/>
    <w:rsid w:val="009C5695"/>
    <w:rsid w:val="009D35EF"/>
    <w:rsid w:val="00A119F6"/>
    <w:rsid w:val="00A13C7E"/>
    <w:rsid w:val="00A15206"/>
    <w:rsid w:val="00A20EAC"/>
    <w:rsid w:val="00A40A75"/>
    <w:rsid w:val="00A40DCB"/>
    <w:rsid w:val="00A647AC"/>
    <w:rsid w:val="00A955A0"/>
    <w:rsid w:val="00AA4812"/>
    <w:rsid w:val="00AB288E"/>
    <w:rsid w:val="00AC14F6"/>
    <w:rsid w:val="00AC1E18"/>
    <w:rsid w:val="00AF1C28"/>
    <w:rsid w:val="00AF2E15"/>
    <w:rsid w:val="00B201A2"/>
    <w:rsid w:val="00B238AA"/>
    <w:rsid w:val="00B462A0"/>
    <w:rsid w:val="00B47581"/>
    <w:rsid w:val="00B56006"/>
    <w:rsid w:val="00B635EE"/>
    <w:rsid w:val="00B646E5"/>
    <w:rsid w:val="00B673FF"/>
    <w:rsid w:val="00B9366F"/>
    <w:rsid w:val="00BA16A1"/>
    <w:rsid w:val="00BA35A9"/>
    <w:rsid w:val="00BB3284"/>
    <w:rsid w:val="00C14A50"/>
    <w:rsid w:val="00C14B5B"/>
    <w:rsid w:val="00C15CDE"/>
    <w:rsid w:val="00C30512"/>
    <w:rsid w:val="00C30DB4"/>
    <w:rsid w:val="00C525FF"/>
    <w:rsid w:val="00C5402B"/>
    <w:rsid w:val="00C56D3E"/>
    <w:rsid w:val="00C85CB8"/>
    <w:rsid w:val="00C8635D"/>
    <w:rsid w:val="00C9058C"/>
    <w:rsid w:val="00CB3E34"/>
    <w:rsid w:val="00CD4F69"/>
    <w:rsid w:val="00D13C2C"/>
    <w:rsid w:val="00D2461B"/>
    <w:rsid w:val="00D27673"/>
    <w:rsid w:val="00D370A2"/>
    <w:rsid w:val="00D52F4D"/>
    <w:rsid w:val="00D65936"/>
    <w:rsid w:val="00D84112"/>
    <w:rsid w:val="00DB765E"/>
    <w:rsid w:val="00DC646C"/>
    <w:rsid w:val="00DD193F"/>
    <w:rsid w:val="00DD1A8E"/>
    <w:rsid w:val="00DD409C"/>
    <w:rsid w:val="00DD69DC"/>
    <w:rsid w:val="00DF28F9"/>
    <w:rsid w:val="00E17125"/>
    <w:rsid w:val="00E441CF"/>
    <w:rsid w:val="00E4600E"/>
    <w:rsid w:val="00E51719"/>
    <w:rsid w:val="00E523D7"/>
    <w:rsid w:val="00E62B00"/>
    <w:rsid w:val="00E6709A"/>
    <w:rsid w:val="00E7003D"/>
    <w:rsid w:val="00E7080C"/>
    <w:rsid w:val="00E75250"/>
    <w:rsid w:val="00E77C8A"/>
    <w:rsid w:val="00E876B0"/>
    <w:rsid w:val="00EC5826"/>
    <w:rsid w:val="00EE428F"/>
    <w:rsid w:val="00EF0D87"/>
    <w:rsid w:val="00EF30E3"/>
    <w:rsid w:val="00F03AEC"/>
    <w:rsid w:val="00F14064"/>
    <w:rsid w:val="00F36591"/>
    <w:rsid w:val="00F47C39"/>
    <w:rsid w:val="00F572A7"/>
    <w:rsid w:val="00F738E2"/>
    <w:rsid w:val="00F75B79"/>
    <w:rsid w:val="00F827BD"/>
    <w:rsid w:val="00F86466"/>
    <w:rsid w:val="00F877EF"/>
    <w:rsid w:val="00F90BE0"/>
    <w:rsid w:val="00F94E4B"/>
    <w:rsid w:val="00FA729E"/>
    <w:rsid w:val="00FB29D2"/>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8F2"/>
    <w:pPr>
      <w:widowControl w:val="0"/>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spacing w:after="240"/>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4238F2"/>
    <w:pPr>
      <w:tabs>
        <w:tab w:val="center" w:pos="4320"/>
        <w:tab w:val="right" w:pos="8640"/>
      </w:tabs>
    </w:pPr>
  </w:style>
  <w:style w:type="character" w:customStyle="1" w:styleId="FooterChar">
    <w:name w:val="Footer Char"/>
    <w:basedOn w:val="DefaultParagraphFont"/>
    <w:link w:val="Footer"/>
    <w:uiPriority w:val="99"/>
    <w:rsid w:val="004238F2"/>
    <w:rPr>
      <w:rFonts w:ascii="Times New Roman" w:eastAsia="Times New Roman" w:hAnsi="Times New Roman" w:cs="Times New Roman"/>
      <w:sz w:val="24"/>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pPr>
      <w:spacing w:after="120"/>
    </w:p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8F2"/>
    <w:pPr>
      <w:widowControl w:val="0"/>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spacing w:after="240"/>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 w:val="24"/>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4238F2"/>
    <w:pPr>
      <w:tabs>
        <w:tab w:val="center" w:pos="4320"/>
        <w:tab w:val="right" w:pos="8640"/>
      </w:tabs>
    </w:pPr>
  </w:style>
  <w:style w:type="character" w:customStyle="1" w:styleId="FooterChar">
    <w:name w:val="Footer Char"/>
    <w:basedOn w:val="DefaultParagraphFont"/>
    <w:link w:val="Footer"/>
    <w:uiPriority w:val="99"/>
    <w:rsid w:val="004238F2"/>
    <w:rPr>
      <w:rFonts w:ascii="Times New Roman" w:eastAsia="Times New Roman" w:hAnsi="Times New Roman" w:cs="Times New Roman"/>
      <w:sz w:val="24"/>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pPr>
      <w:spacing w:after="120"/>
    </w:pPr>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 Id="rId17"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37AA0-A69F-4B22-A75B-4CCF8D84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5</TotalTime>
  <Pages>16</Pages>
  <Words>8074</Words>
  <Characters>46027</Characters>
  <Application>Microsoft Office Word</Application>
  <DocSecurity>0</DocSecurity>
  <PresentationFormat/>
  <Lines>383</Lines>
  <Paragraphs>107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53994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5</cp:revision>
  <cp:lastPrinted>2019-05-17T13:38:00Z</cp:lastPrinted>
  <dcterms:created xsi:type="dcterms:W3CDTF">2020-05-28T16:10:00Z</dcterms:created>
  <dcterms:modified xsi:type="dcterms:W3CDTF">2020-06-30T22:22:00Z</dcterms:modified>
  <dc:language/>
  <cp:version/>
</cp:coreProperties>
</file>